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C797D" w:rsidR="00116E8B" w:rsidP="6E8290A3" w:rsidRDefault="00116E8B" w14:paraId="0E3B3194" w14:textId="4F52468E">
      <w:pPr>
        <w:rPr>
          <w:b w:val="1"/>
          <w:bCs w:val="1"/>
          <w:smallCaps w:val="1"/>
          <w:sz w:val="20"/>
          <w:szCs w:val="20"/>
          <w:u w:val="single"/>
        </w:rPr>
      </w:pPr>
      <w:r w:rsidRPr="6E8290A3" w:rsidR="00116E8B">
        <w:rPr>
          <w:b w:val="1"/>
          <w:bCs w:val="1"/>
          <w:smallCaps w:val="1"/>
          <w:sz w:val="20"/>
          <w:szCs w:val="20"/>
          <w:u w:val="single"/>
        </w:rPr>
        <w:t>Proceso de Negocio</w:t>
      </w:r>
      <w:r w:rsidRPr="6E8290A3" w:rsidR="00604FE1">
        <w:rPr>
          <w:b w:val="1"/>
          <w:bCs w:val="1"/>
          <w:smallCaps w:val="1"/>
          <w:sz w:val="20"/>
          <w:szCs w:val="20"/>
          <w:u w:val="single"/>
        </w:rPr>
        <w:t xml:space="preserve"> </w:t>
      </w:r>
      <w:r w:rsidRPr="6E8290A3" w:rsidR="00604FE1">
        <w:rPr>
          <w:b w:val="1"/>
          <w:bCs w:val="1"/>
          <w:smallCaps w:val="1"/>
          <w:sz w:val="20"/>
          <w:szCs w:val="20"/>
          <w:u w:val="single"/>
        </w:rPr>
        <w:t>N°</w:t>
      </w:r>
      <w:r w:rsidRPr="6E8290A3" w:rsidR="00116E8B">
        <w:rPr>
          <w:b w:val="1"/>
          <w:bCs w:val="1"/>
          <w:smallCaps w:val="1"/>
          <w:sz w:val="20"/>
          <w:szCs w:val="20"/>
          <w:u w:val="single"/>
        </w:rPr>
        <w:t xml:space="preserve"> </w:t>
      </w:r>
      <w:r w:rsidRPr="6E8290A3" w:rsidR="2C6E4AE6">
        <w:rPr>
          <w:b w:val="1"/>
          <w:bCs w:val="1"/>
          <w:smallCaps w:val="1"/>
          <w:sz w:val="20"/>
          <w:szCs w:val="20"/>
          <w:u w:val="single"/>
        </w:rPr>
        <w:t>1</w:t>
      </w:r>
    </w:p>
    <w:p w:rsidRPr="00EC797D" w:rsidR="00116E8B" w:rsidP="00116E8B" w:rsidRDefault="00116E8B" w14:paraId="0FE9A900" w14:textId="77777777">
      <w:pPr>
        <w:rPr>
          <w:b/>
          <w:sz w:val="20"/>
          <w:szCs w:val="20"/>
        </w:rPr>
      </w:pPr>
    </w:p>
    <w:p w:rsidRPr="00EC797D" w:rsidR="00116E8B" w:rsidP="00116E8B" w:rsidRDefault="00116E8B" w14:paraId="12051B40" w14:textId="1007A472">
      <w:pPr>
        <w:rPr>
          <w:sz w:val="20"/>
          <w:szCs w:val="20"/>
        </w:rPr>
      </w:pPr>
      <w:r w:rsidRPr="6E8290A3" w:rsidR="00116E8B">
        <w:rPr>
          <w:b w:val="1"/>
          <w:bCs w:val="1"/>
          <w:sz w:val="20"/>
          <w:szCs w:val="20"/>
        </w:rPr>
        <w:t>Nombre</w:t>
      </w:r>
      <w:r w:rsidRPr="6E8290A3" w:rsidR="00116E8B">
        <w:rPr>
          <w:sz w:val="20"/>
          <w:szCs w:val="20"/>
        </w:rPr>
        <w:t>:</w:t>
      </w:r>
      <w:r w:rsidRPr="6E8290A3" w:rsidR="7FFB3E55">
        <w:rPr>
          <w:sz w:val="20"/>
          <w:szCs w:val="20"/>
        </w:rPr>
        <w:t xml:space="preserve"> Iniciar y</w:t>
      </w:r>
      <w:r w:rsidRPr="6E8290A3" w:rsidR="00116E8B">
        <w:rPr>
          <w:sz w:val="20"/>
          <w:szCs w:val="20"/>
        </w:rPr>
        <w:t xml:space="preserve"> </w:t>
      </w:r>
      <w:r w:rsidRPr="6E8290A3" w:rsidR="00835CD0">
        <w:rPr>
          <w:sz w:val="20"/>
          <w:szCs w:val="20"/>
        </w:rPr>
        <w:t>Confirmar Reserva</w:t>
      </w:r>
    </w:p>
    <w:p w:rsidRPr="00EC797D" w:rsidR="00116E8B" w:rsidP="00116E8B" w:rsidRDefault="00116E8B" w14:paraId="68F32D34" w14:textId="77777777">
      <w:pPr>
        <w:rPr>
          <w:sz w:val="20"/>
          <w:szCs w:val="20"/>
        </w:rPr>
      </w:pPr>
    </w:p>
    <w:p w:rsidRPr="00EC797D" w:rsidR="00116E8B" w:rsidP="00116E8B" w:rsidRDefault="00116E8B" w14:paraId="541A249E" w14:textId="6E5E5C61">
      <w:pPr>
        <w:rPr>
          <w:sz w:val="20"/>
          <w:szCs w:val="20"/>
          <w:lang w:val="es-AR"/>
        </w:rPr>
      </w:pPr>
      <w:r w:rsidRPr="6E8290A3" w:rsidR="00116E8B">
        <w:rPr>
          <w:b w:val="1"/>
          <w:bCs w:val="1"/>
          <w:sz w:val="20"/>
          <w:szCs w:val="20"/>
        </w:rPr>
        <w:t>Objetivos</w:t>
      </w:r>
      <w:r w:rsidRPr="6E8290A3" w:rsidR="00116E8B">
        <w:rPr>
          <w:sz w:val="20"/>
          <w:szCs w:val="20"/>
        </w:rPr>
        <w:t>:</w:t>
      </w:r>
      <w:r w:rsidRPr="6E8290A3" w:rsidR="00835CD0">
        <w:rPr>
          <w:sz w:val="20"/>
          <w:szCs w:val="20"/>
        </w:rPr>
        <w:t xml:space="preserve"> </w:t>
      </w:r>
      <w:r w:rsidRPr="6E8290A3" w:rsidR="7AFDDA6C">
        <w:rPr>
          <w:sz w:val="20"/>
          <w:szCs w:val="20"/>
        </w:rPr>
        <w:t>Que el usuario visualice la disponibilidad del restaurante y pueda generar una reserva</w:t>
      </w:r>
    </w:p>
    <w:p w:rsidRPr="00EC797D" w:rsidR="00116E8B" w:rsidP="00116E8B" w:rsidRDefault="00116E8B" w14:paraId="09FB9D7D" w14:textId="77777777">
      <w:pPr>
        <w:rPr>
          <w:sz w:val="20"/>
          <w:szCs w:val="20"/>
          <w:lang w:val="es-AR"/>
        </w:rPr>
      </w:pPr>
    </w:p>
    <w:p w:rsidRPr="00EC797D" w:rsidR="00116E8B" w:rsidP="6E8290A3" w:rsidRDefault="00116E8B" w14:paraId="0A6C72E7" w14:textId="5B61D4ED">
      <w:pPr>
        <w:rPr>
          <w:sz w:val="20"/>
          <w:szCs w:val="20"/>
        </w:rPr>
      </w:pPr>
      <w:r w:rsidRPr="6E8290A3" w:rsidR="00116E8B">
        <w:rPr>
          <w:b w:val="1"/>
          <w:bCs w:val="1"/>
          <w:sz w:val="20"/>
          <w:szCs w:val="20"/>
        </w:rPr>
        <w:t>Alcance</w:t>
      </w:r>
      <w:r w:rsidRPr="6E8290A3" w:rsidR="00116E8B">
        <w:rPr>
          <w:sz w:val="20"/>
          <w:szCs w:val="20"/>
        </w:rPr>
        <w:t xml:space="preserve">: </w:t>
      </w:r>
      <w:r w:rsidRPr="6E8290A3" w:rsidR="41F23713">
        <w:rPr>
          <w:sz w:val="20"/>
          <w:szCs w:val="20"/>
        </w:rPr>
        <w:t xml:space="preserve">Comienza cuando el usuario selecciona sucursal, </w:t>
      </w:r>
      <w:r w:rsidRPr="6E8290A3" w:rsidR="41F23713">
        <w:rPr>
          <w:sz w:val="20"/>
          <w:szCs w:val="20"/>
        </w:rPr>
        <w:t>dia</w:t>
      </w:r>
      <w:r w:rsidRPr="6E8290A3" w:rsidR="41F23713">
        <w:rPr>
          <w:sz w:val="20"/>
          <w:szCs w:val="20"/>
        </w:rPr>
        <w:t xml:space="preserve"> y cantidad de comensales</w:t>
      </w:r>
      <w:r w:rsidRPr="6E8290A3" w:rsidR="64430493">
        <w:rPr>
          <w:sz w:val="20"/>
          <w:szCs w:val="20"/>
        </w:rPr>
        <w:t>, hasta que se le muestra el resumen de su reserva.</w:t>
      </w:r>
    </w:p>
    <w:p w:rsidRPr="00EC797D" w:rsidR="00116E8B" w:rsidP="6E8290A3" w:rsidRDefault="00116E8B" w14:paraId="62432E10" w14:textId="02F691FD">
      <w:pPr>
        <w:rPr>
          <w:b w:val="1"/>
          <w:bCs w:val="1"/>
          <w:sz w:val="20"/>
          <w:szCs w:val="20"/>
        </w:rPr>
      </w:pPr>
    </w:p>
    <w:p w:rsidRPr="00EC797D" w:rsidR="00116E8B" w:rsidP="00116E8B" w:rsidRDefault="00116E8B" w14:paraId="4B9751E0" w14:textId="4612EF72">
      <w:pPr>
        <w:rPr>
          <w:sz w:val="20"/>
          <w:szCs w:val="20"/>
          <w:lang w:val="es-AR"/>
        </w:rPr>
      </w:pPr>
      <w:r w:rsidRPr="6E8290A3" w:rsidR="00116E8B">
        <w:rPr>
          <w:b w:val="1"/>
          <w:bCs w:val="1"/>
          <w:sz w:val="20"/>
          <w:szCs w:val="20"/>
        </w:rPr>
        <w:t>Descripción</w:t>
      </w:r>
      <w:r w:rsidRPr="6E8290A3" w:rsidR="00116E8B">
        <w:rPr>
          <w:sz w:val="20"/>
          <w:szCs w:val="20"/>
        </w:rPr>
        <w:t xml:space="preserve">: </w:t>
      </w:r>
      <w:r w:rsidRPr="6E8290A3" w:rsidR="007507D5">
        <w:rPr>
          <w:sz w:val="20"/>
          <w:szCs w:val="20"/>
        </w:rPr>
        <w:t>Ver diagrama “</w:t>
      </w:r>
      <w:r w:rsidRPr="6E8290A3" w:rsidR="1B8B6BBC">
        <w:rPr>
          <w:sz w:val="20"/>
          <w:szCs w:val="20"/>
        </w:rPr>
        <w:t xml:space="preserve">Iniciar y </w:t>
      </w:r>
      <w:r w:rsidRPr="6E8290A3" w:rsidR="007507D5">
        <w:rPr>
          <w:sz w:val="20"/>
          <w:szCs w:val="20"/>
        </w:rPr>
        <w:t>Confirmar Reserva”</w:t>
      </w:r>
    </w:p>
    <w:p w:rsidRPr="00EC797D" w:rsidR="00116E8B" w:rsidP="00116E8B" w:rsidRDefault="00116E8B" w14:paraId="072CD392" w14:textId="77777777">
      <w:pPr>
        <w:rPr>
          <w:sz w:val="20"/>
          <w:szCs w:val="20"/>
          <w:lang w:val="es-AR"/>
        </w:rPr>
      </w:pPr>
    </w:p>
    <w:p w:rsidRPr="00EC797D" w:rsidR="00116E8B" w:rsidP="00116E8B" w:rsidRDefault="00116E8B" w14:paraId="5DBD4FAB" w14:textId="77777777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:rsidRPr="00EC797D" w:rsidR="00116E8B" w:rsidP="00116E8B" w:rsidRDefault="00116E8B" w14:paraId="42A645D6" w14:textId="77777777">
      <w:pPr>
        <w:rPr>
          <w:sz w:val="20"/>
          <w:szCs w:val="20"/>
        </w:rPr>
      </w:pPr>
    </w:p>
    <w:p w:rsidRPr="00EC797D" w:rsidR="00116E8B" w:rsidP="00116E8B" w:rsidRDefault="00116E8B" w14:paraId="7FD20019" w14:textId="16531C6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 w:rsidR="007507D5">
        <w:rPr>
          <w:sz w:val="20"/>
          <w:szCs w:val="20"/>
        </w:rPr>
        <w:t>1</w:t>
      </w:r>
    </w:p>
    <w:p w:rsidRPr="00EC797D" w:rsidR="00116E8B" w:rsidP="00116E8B" w:rsidRDefault="00116E8B" w14:paraId="365ACBB9" w14:textId="77777777">
      <w:pPr>
        <w:rPr>
          <w:sz w:val="20"/>
          <w:szCs w:val="20"/>
        </w:rPr>
      </w:pPr>
    </w:p>
    <w:p w:rsidRPr="00EC797D" w:rsidR="00FF783D" w:rsidP="00116E8B" w:rsidRDefault="00FF783D" w14:paraId="54464FCC" w14:textId="2AF13882">
      <w:pPr>
        <w:rPr>
          <w:sz w:val="20"/>
          <w:szCs w:val="20"/>
        </w:rPr>
      </w:pPr>
      <w:r w:rsidRPr="6E8290A3" w:rsidR="00FF783D">
        <w:rPr>
          <w:b w:val="1"/>
          <w:bCs w:val="1"/>
          <w:sz w:val="20"/>
          <w:szCs w:val="20"/>
        </w:rPr>
        <w:t>Descripción</w:t>
      </w:r>
      <w:r w:rsidRPr="6E8290A3" w:rsidR="00FF783D">
        <w:rPr>
          <w:sz w:val="20"/>
          <w:szCs w:val="20"/>
        </w:rPr>
        <w:t>:</w:t>
      </w:r>
      <w:r w:rsidRPr="6E8290A3" w:rsidR="007507D5">
        <w:rPr>
          <w:sz w:val="20"/>
          <w:szCs w:val="20"/>
        </w:rPr>
        <w:t xml:space="preserve"> </w:t>
      </w:r>
      <w:r w:rsidRPr="6E8290A3" w:rsidR="5959301C">
        <w:rPr>
          <w:sz w:val="20"/>
          <w:szCs w:val="20"/>
        </w:rPr>
        <w:t xml:space="preserve">Consulta </w:t>
      </w:r>
      <w:r w:rsidRPr="6E8290A3" w:rsidR="00DC6A9D">
        <w:rPr>
          <w:sz w:val="20"/>
          <w:szCs w:val="20"/>
        </w:rPr>
        <w:t>la disponibilidad del restaurante</w:t>
      </w:r>
    </w:p>
    <w:p w:rsidRPr="00EC797D" w:rsidR="00FF783D" w:rsidP="00116E8B" w:rsidRDefault="00FF783D" w14:paraId="28702BEA" w14:textId="77777777">
      <w:pPr>
        <w:rPr>
          <w:sz w:val="20"/>
          <w:szCs w:val="20"/>
        </w:rPr>
      </w:pPr>
    </w:p>
    <w:p w:rsidRPr="00EC797D" w:rsidR="00FF783D" w:rsidP="00116E8B" w:rsidRDefault="00FF783D" w14:paraId="72516B93" w14:textId="49048DE1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DC6A9D">
        <w:rPr>
          <w:sz w:val="20"/>
          <w:szCs w:val="20"/>
        </w:rPr>
        <w:t>Restaurante</w:t>
      </w:r>
    </w:p>
    <w:p w:rsidRPr="00EC797D" w:rsidR="00FF783D" w:rsidP="00116E8B" w:rsidRDefault="00FF783D" w14:paraId="3898CFC1" w14:textId="77777777">
      <w:pPr>
        <w:rPr>
          <w:sz w:val="20"/>
          <w:szCs w:val="20"/>
        </w:rPr>
      </w:pPr>
    </w:p>
    <w:tbl>
      <w:tblPr>
        <w:tblW w:w="96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550"/>
        <w:gridCol w:w="1660"/>
        <w:gridCol w:w="1639"/>
        <w:gridCol w:w="1690"/>
        <w:gridCol w:w="2089"/>
      </w:tblGrid>
      <w:tr w:rsidRPr="00EC797D" w:rsidR="001E1B01" w:rsidTr="6E8290A3" w14:paraId="5AE8A2A9" w14:textId="77777777">
        <w:tc>
          <w:tcPr>
            <w:tcW w:w="9628" w:type="dxa"/>
            <w:gridSpan w:val="5"/>
            <w:shd w:val="clear" w:color="auto" w:fill="B4C6E7" w:themeFill="accent1" w:themeFillTint="66"/>
            <w:tcMar/>
          </w:tcPr>
          <w:p w:rsidRPr="00EC797D" w:rsidR="001E1B01" w:rsidP="6E8290A3" w:rsidRDefault="00604FE1" w14:paraId="5966E193" w14:textId="545C7FA3">
            <w:pPr>
              <w:rPr>
                <w:sz w:val="20"/>
                <w:szCs w:val="20"/>
              </w:rPr>
            </w:pPr>
            <w:r w:rsidRPr="6E8290A3" w:rsidR="00604FE1">
              <w:rPr>
                <w:b w:val="1"/>
                <w:bCs w:val="1"/>
                <w:sz w:val="20"/>
                <w:szCs w:val="20"/>
              </w:rPr>
              <w:t>Operación</w:t>
            </w:r>
            <w:r w:rsidRPr="6E8290A3" w:rsidR="00604FE1">
              <w:rPr>
                <w:sz w:val="20"/>
                <w:szCs w:val="20"/>
              </w:rPr>
              <w:t>:</w:t>
            </w:r>
            <w:r w:rsidRPr="6E8290A3" w:rsidR="007507D5">
              <w:rPr>
                <w:sz w:val="20"/>
                <w:szCs w:val="20"/>
              </w:rPr>
              <w:t xml:space="preserve"> </w:t>
            </w:r>
            <w:r w:rsidRPr="6E8290A3" w:rsidR="14C5AEDD">
              <w:rPr>
                <w:sz w:val="20"/>
                <w:szCs w:val="20"/>
              </w:rPr>
              <w:t>Consultar disponibilidad horaria</w:t>
            </w:r>
          </w:p>
        </w:tc>
      </w:tr>
      <w:tr w:rsidRPr="00EC797D" w:rsidR="00F24DC4" w:rsidTr="6E8290A3" w14:paraId="23C8F91B" w14:textId="77777777">
        <w:tc>
          <w:tcPr>
            <w:tcW w:w="9628" w:type="dxa"/>
            <w:gridSpan w:val="5"/>
            <w:shd w:val="clear" w:color="auto" w:fill="auto"/>
            <w:tcMar/>
          </w:tcPr>
          <w:p w:rsidRPr="00EC797D" w:rsidR="00F24DC4" w:rsidP="00116E8B" w:rsidRDefault="00604FE1" w14:paraId="29B51A91" w14:textId="43B1AB65">
            <w:pPr>
              <w:rPr>
                <w:sz w:val="20"/>
                <w:szCs w:val="20"/>
              </w:rPr>
            </w:pPr>
            <w:r w:rsidRPr="6E8290A3" w:rsidR="00604FE1">
              <w:rPr>
                <w:sz w:val="20"/>
                <w:szCs w:val="20"/>
              </w:rPr>
              <w:t>Descripción:</w:t>
            </w:r>
            <w:r w:rsidRPr="6E8290A3" w:rsidR="007507D5">
              <w:rPr>
                <w:sz w:val="20"/>
                <w:szCs w:val="20"/>
              </w:rPr>
              <w:t xml:space="preserve"> </w:t>
            </w:r>
            <w:r w:rsidRPr="6E8290A3" w:rsidR="00DC6A9D">
              <w:rPr>
                <w:sz w:val="20"/>
                <w:szCs w:val="20"/>
              </w:rPr>
              <w:t xml:space="preserve">Permite </w:t>
            </w:r>
            <w:r w:rsidRPr="6E8290A3" w:rsidR="3877B10E">
              <w:rPr>
                <w:sz w:val="20"/>
                <w:szCs w:val="20"/>
              </w:rPr>
              <w:t>consultar</w:t>
            </w:r>
            <w:r w:rsidRPr="6E8290A3" w:rsidR="00DC6A9D">
              <w:rPr>
                <w:sz w:val="20"/>
                <w:szCs w:val="20"/>
              </w:rPr>
              <w:t xml:space="preserve"> </w:t>
            </w:r>
            <w:r w:rsidRPr="6E8290A3" w:rsidR="00DC6A9D">
              <w:rPr>
                <w:sz w:val="20"/>
                <w:szCs w:val="20"/>
              </w:rPr>
              <w:t>la disponibilidad de un restaurante para una determinada sucursal, fecha</w:t>
            </w:r>
            <w:r w:rsidRPr="6E8290A3" w:rsidR="00DC6A9D">
              <w:rPr>
                <w:sz w:val="20"/>
                <w:szCs w:val="20"/>
              </w:rPr>
              <w:t xml:space="preserve"> </w:t>
            </w:r>
            <w:r w:rsidRPr="6E8290A3" w:rsidR="00DC6A9D">
              <w:rPr>
                <w:sz w:val="20"/>
                <w:szCs w:val="20"/>
              </w:rPr>
              <w:t>y cantidad de comensales</w:t>
            </w:r>
          </w:p>
        </w:tc>
      </w:tr>
      <w:tr w:rsidRPr="00EC797D" w:rsidR="001E1B01" w:rsidTr="6E8290A3" w14:paraId="2DBA1416" w14:textId="77777777">
        <w:tc>
          <w:tcPr>
            <w:tcW w:w="9628" w:type="dxa"/>
            <w:gridSpan w:val="5"/>
            <w:shd w:val="clear" w:color="auto" w:fill="D9E2F3" w:themeFill="accent1" w:themeFillTint="33"/>
            <w:tcMar/>
          </w:tcPr>
          <w:p w:rsidRPr="00EC797D" w:rsidR="001E1B01" w:rsidP="00116E8B" w:rsidRDefault="00AD16C8" w14:paraId="70093EC6" w14:textId="5E7701E7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  <w:r w:rsidR="007507D5">
              <w:rPr>
                <w:b/>
                <w:sz w:val="20"/>
                <w:szCs w:val="20"/>
              </w:rPr>
              <w:t xml:space="preserve"> </w:t>
            </w:r>
          </w:p>
        </w:tc>
      </w:tr>
      <w:tr w:rsidRPr="00EC797D" w:rsidR="001D23D0" w:rsidTr="6E8290A3" w14:paraId="54B31571" w14:textId="77777777">
        <w:trPr>
          <w:trHeight w:val="203"/>
        </w:trPr>
        <w:tc>
          <w:tcPr>
            <w:tcW w:w="2550" w:type="dxa"/>
            <w:shd w:val="clear" w:color="auto" w:fill="auto"/>
            <w:tcMar/>
            <w:vAlign w:val="center"/>
          </w:tcPr>
          <w:p w:rsidRPr="00EC797D" w:rsidR="00AD16C8" w:rsidP="00AD16C8" w:rsidRDefault="00AD16C8" w14:paraId="56A16808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660" w:type="dxa"/>
            <w:shd w:val="clear" w:color="auto" w:fill="auto"/>
            <w:tcMar/>
            <w:vAlign w:val="center"/>
          </w:tcPr>
          <w:p w:rsidRPr="00EC797D" w:rsidR="00AD16C8" w:rsidP="00AD16C8" w:rsidRDefault="00AD16C8" w14:paraId="0920E529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639" w:type="dxa"/>
            <w:shd w:val="clear" w:color="auto" w:fill="auto"/>
            <w:tcMar/>
            <w:vAlign w:val="center"/>
          </w:tcPr>
          <w:p w:rsidRPr="00EC797D" w:rsidR="00AD16C8" w:rsidP="00AD16C8" w:rsidRDefault="00AD16C8" w14:paraId="4E03F8BC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690" w:type="dxa"/>
            <w:shd w:val="clear" w:color="auto" w:fill="auto"/>
            <w:tcMar/>
            <w:vAlign w:val="center"/>
          </w:tcPr>
          <w:p w:rsidRPr="00EC797D" w:rsidR="00AD16C8" w:rsidP="00AD16C8" w:rsidRDefault="00AD16C8" w14:paraId="096A2FE6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089" w:type="dxa"/>
            <w:shd w:val="clear" w:color="auto" w:fill="auto"/>
            <w:tcMar/>
            <w:vAlign w:val="center"/>
          </w:tcPr>
          <w:p w:rsidRPr="00EC797D" w:rsidR="00AD16C8" w:rsidP="00AD16C8" w:rsidRDefault="00AD16C8" w14:paraId="49BC37BC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Pr="00EC797D" w:rsidR="001D23D0" w:rsidTr="6E8290A3" w14:paraId="2860FE86" w14:textId="77777777">
        <w:trPr>
          <w:trHeight w:val="202"/>
        </w:trPr>
        <w:tc>
          <w:tcPr>
            <w:tcW w:w="2550" w:type="dxa"/>
            <w:shd w:val="clear" w:color="auto" w:fill="auto"/>
            <w:tcMar/>
          </w:tcPr>
          <w:p w:rsidRPr="00EC797D" w:rsidR="00AD16C8" w:rsidP="00116E8B" w:rsidRDefault="00DC6A9D" w14:paraId="754A6A56" w14:textId="10E051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660" w:type="dxa"/>
            <w:shd w:val="clear" w:color="auto" w:fill="auto"/>
            <w:tcMar/>
          </w:tcPr>
          <w:p w:rsidRPr="00EC797D" w:rsidR="00AD16C8" w:rsidP="00116E8B" w:rsidRDefault="00DC6A9D" w14:paraId="42DE60B9" w14:textId="26E49A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639" w:type="dxa"/>
            <w:shd w:val="clear" w:color="auto" w:fill="auto"/>
            <w:tcMar/>
          </w:tcPr>
          <w:p w:rsidRPr="00EC797D" w:rsidR="00AD16C8" w:rsidP="00AD16C8" w:rsidRDefault="00DC6A9D" w14:paraId="6831803B" w14:textId="0D0D3D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90" w:type="dxa"/>
            <w:shd w:val="clear" w:color="auto" w:fill="auto"/>
            <w:tcMar/>
          </w:tcPr>
          <w:p w:rsidRPr="00EC797D" w:rsidR="00AD16C8" w:rsidP="00116E8B" w:rsidRDefault="00DC6A9D" w14:paraId="4E114E45" w14:textId="3691A9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089" w:type="dxa"/>
            <w:shd w:val="clear" w:color="auto" w:fill="auto"/>
            <w:tcMar/>
          </w:tcPr>
          <w:p w:rsidRPr="00EC797D" w:rsidR="00AD16C8" w:rsidP="00116E8B" w:rsidRDefault="00DC6A9D" w14:paraId="08F48A0E" w14:textId="728D1B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Asdasdasdsadasd</w:t>
            </w:r>
          </w:p>
        </w:tc>
      </w:tr>
      <w:tr w:rsidRPr="00EC797D" w:rsidR="001D23D0" w:rsidTr="6E8290A3" w14:paraId="78333534" w14:textId="77777777">
        <w:trPr>
          <w:trHeight w:val="202"/>
        </w:trPr>
        <w:tc>
          <w:tcPr>
            <w:tcW w:w="2550" w:type="dxa"/>
            <w:shd w:val="clear" w:color="auto" w:fill="auto"/>
            <w:tcMar/>
          </w:tcPr>
          <w:p w:rsidRPr="00EC797D" w:rsidR="00AD16C8" w:rsidP="00116E8B" w:rsidRDefault="008F7522" w14:paraId="2C112071" w14:textId="21336D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solicitudDisponibilidad</w:t>
            </w:r>
          </w:p>
        </w:tc>
        <w:tc>
          <w:tcPr>
            <w:tcW w:w="1660" w:type="dxa"/>
            <w:shd w:val="clear" w:color="auto" w:fill="auto"/>
            <w:tcMar/>
          </w:tcPr>
          <w:p w:rsidRPr="00EC797D" w:rsidR="00AD16C8" w:rsidP="00116E8B" w:rsidRDefault="00DC6A9D" w14:paraId="281646A6" w14:textId="17AED3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639" w:type="dxa"/>
            <w:shd w:val="clear" w:color="auto" w:fill="auto"/>
            <w:tcMar/>
          </w:tcPr>
          <w:p w:rsidRPr="00EC797D" w:rsidR="00AD16C8" w:rsidP="00AD16C8" w:rsidRDefault="00DC6A9D" w14:paraId="79A11F99" w14:textId="7AABB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1690" w:type="dxa"/>
            <w:shd w:val="clear" w:color="auto" w:fill="auto"/>
            <w:tcMar/>
          </w:tcPr>
          <w:p w:rsidRPr="00EC797D" w:rsidR="00AD16C8" w:rsidP="00116E8B" w:rsidRDefault="00AD16C8" w14:paraId="354633DB" w14:textId="77777777">
            <w:pPr>
              <w:rPr>
                <w:sz w:val="20"/>
                <w:szCs w:val="20"/>
              </w:rPr>
            </w:pPr>
          </w:p>
        </w:tc>
        <w:tc>
          <w:tcPr>
            <w:tcW w:w="2089" w:type="dxa"/>
            <w:shd w:val="clear" w:color="auto" w:fill="auto"/>
            <w:tcMar/>
          </w:tcPr>
          <w:p w:rsidRPr="00EC797D" w:rsidR="00AD16C8" w:rsidP="00116E8B" w:rsidRDefault="00DC6A9D" w14:paraId="61403B63" w14:textId="3AFD3704">
            <w:pPr>
              <w:rPr>
                <w:sz w:val="20"/>
                <w:szCs w:val="20"/>
              </w:rPr>
            </w:pPr>
            <w:r w:rsidRPr="6E8290A3" w:rsidR="50B15C5A">
              <w:rPr>
                <w:sz w:val="20"/>
                <w:szCs w:val="20"/>
              </w:rPr>
              <w:t>Ver observaciones</w:t>
            </w:r>
          </w:p>
        </w:tc>
      </w:tr>
      <w:tr w:rsidRPr="00EC797D" w:rsidR="00AD16C8" w:rsidTr="6E8290A3" w14:paraId="41A58000" w14:textId="77777777">
        <w:tc>
          <w:tcPr>
            <w:tcW w:w="9628" w:type="dxa"/>
            <w:gridSpan w:val="5"/>
            <w:shd w:val="clear" w:color="auto" w:fill="D9E2F3" w:themeFill="accent1" w:themeFillTint="33"/>
            <w:tcMar/>
          </w:tcPr>
          <w:p w:rsidRPr="00EC797D" w:rsidR="00AD16C8" w:rsidP="003E5482" w:rsidRDefault="00AD16C8" w14:paraId="5F8D0FD6" w14:textId="77777777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Pr="00EC797D" w:rsidR="001D23D0" w:rsidTr="6E8290A3" w14:paraId="3F622752" w14:textId="77777777">
        <w:trPr>
          <w:trHeight w:val="203"/>
        </w:trPr>
        <w:tc>
          <w:tcPr>
            <w:tcW w:w="2550" w:type="dxa"/>
            <w:shd w:val="clear" w:color="auto" w:fill="auto"/>
            <w:tcMar/>
            <w:vAlign w:val="center"/>
          </w:tcPr>
          <w:p w:rsidRPr="00EC797D" w:rsidR="00AD16C8" w:rsidP="003E5482" w:rsidRDefault="00AD16C8" w14:paraId="052C5220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660" w:type="dxa"/>
            <w:shd w:val="clear" w:color="auto" w:fill="auto"/>
            <w:tcMar/>
            <w:vAlign w:val="center"/>
          </w:tcPr>
          <w:p w:rsidRPr="00EC797D" w:rsidR="00AD16C8" w:rsidP="003E5482" w:rsidRDefault="00AD16C8" w14:paraId="10574C1A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639" w:type="dxa"/>
            <w:shd w:val="clear" w:color="auto" w:fill="auto"/>
            <w:tcMar/>
            <w:vAlign w:val="center"/>
          </w:tcPr>
          <w:p w:rsidRPr="00EC797D" w:rsidR="00AD16C8" w:rsidP="003E5482" w:rsidRDefault="00AD16C8" w14:paraId="000F36F3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690" w:type="dxa"/>
            <w:shd w:val="clear" w:color="auto" w:fill="auto"/>
            <w:tcMar/>
            <w:vAlign w:val="center"/>
          </w:tcPr>
          <w:p w:rsidRPr="00EC797D" w:rsidR="00AD16C8" w:rsidP="003E5482" w:rsidRDefault="00AD16C8" w14:paraId="62BBAFEA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089" w:type="dxa"/>
            <w:shd w:val="clear" w:color="auto" w:fill="auto"/>
            <w:tcMar/>
            <w:vAlign w:val="center"/>
          </w:tcPr>
          <w:p w:rsidRPr="00EC797D" w:rsidR="00AD16C8" w:rsidP="003E5482" w:rsidRDefault="00AD16C8" w14:paraId="55588138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Pr="00EC797D" w:rsidR="001D23D0" w:rsidTr="6E8290A3" w14:paraId="090A78DC" w14:textId="77777777">
        <w:trPr>
          <w:trHeight w:val="202"/>
        </w:trPr>
        <w:tc>
          <w:tcPr>
            <w:tcW w:w="2550" w:type="dxa"/>
            <w:shd w:val="clear" w:color="auto" w:fill="auto"/>
            <w:tcMar/>
          </w:tcPr>
          <w:p w:rsidRPr="00EC797D" w:rsidR="00AD16C8" w:rsidP="003E5482" w:rsidRDefault="008F7522" w14:paraId="338B56CC" w14:textId="00ABDE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Cod_respuesta</w:t>
            </w:r>
          </w:p>
        </w:tc>
        <w:tc>
          <w:tcPr>
            <w:tcW w:w="1660" w:type="dxa"/>
            <w:shd w:val="clear" w:color="auto" w:fill="auto"/>
            <w:tcMar/>
          </w:tcPr>
          <w:p w:rsidRPr="00EC797D" w:rsidR="00AD16C8" w:rsidP="003E5482" w:rsidRDefault="008F7522" w14:paraId="038D9A11" w14:textId="138E23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639" w:type="dxa"/>
            <w:shd w:val="clear" w:color="auto" w:fill="auto"/>
            <w:tcMar/>
          </w:tcPr>
          <w:p w:rsidRPr="00EC797D" w:rsidR="00AD16C8" w:rsidP="003E5482" w:rsidRDefault="008F7522" w14:paraId="6A5C3C5D" w14:textId="04973D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90" w:type="dxa"/>
            <w:shd w:val="clear" w:color="auto" w:fill="auto"/>
            <w:tcMar/>
          </w:tcPr>
          <w:p w:rsidRPr="00EC797D" w:rsidR="00AD16C8" w:rsidP="003E5482" w:rsidRDefault="00AD16C8" w14:paraId="6F84B2D8" w14:textId="77777777">
            <w:pPr>
              <w:rPr>
                <w:sz w:val="20"/>
                <w:szCs w:val="20"/>
              </w:rPr>
            </w:pPr>
          </w:p>
        </w:tc>
        <w:tc>
          <w:tcPr>
            <w:tcW w:w="2089" w:type="dxa"/>
            <w:shd w:val="clear" w:color="auto" w:fill="auto"/>
            <w:tcMar/>
          </w:tcPr>
          <w:p w:rsidRPr="00EC797D" w:rsidR="00AD16C8" w:rsidP="003E5482" w:rsidRDefault="008F7522" w14:paraId="50CDFA5C" w14:textId="366073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</w:tr>
      <w:tr w:rsidRPr="00EC797D" w:rsidR="001D23D0" w:rsidTr="6E8290A3" w14:paraId="741E4367" w14:textId="77777777">
        <w:trPr>
          <w:trHeight w:val="202"/>
        </w:trPr>
        <w:tc>
          <w:tcPr>
            <w:tcW w:w="2550" w:type="dxa"/>
            <w:shd w:val="clear" w:color="auto" w:fill="auto"/>
            <w:tcMar/>
          </w:tcPr>
          <w:p w:rsidRPr="00EC797D" w:rsidR="00AD16C8" w:rsidP="00AD16C8" w:rsidRDefault="008F7522" w14:paraId="71CB56CD" w14:textId="65C7AD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Mensaje_respuesta</w:t>
            </w:r>
          </w:p>
        </w:tc>
        <w:tc>
          <w:tcPr>
            <w:tcW w:w="1660" w:type="dxa"/>
            <w:shd w:val="clear" w:color="auto" w:fill="auto"/>
            <w:tcMar/>
          </w:tcPr>
          <w:p w:rsidRPr="00EC797D" w:rsidR="00AD16C8" w:rsidP="00AD16C8" w:rsidRDefault="008F7522" w14:paraId="20CDF03C" w14:textId="6254CB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639" w:type="dxa"/>
            <w:shd w:val="clear" w:color="auto" w:fill="auto"/>
            <w:tcMar/>
          </w:tcPr>
          <w:p w:rsidRPr="00EC797D" w:rsidR="00AD16C8" w:rsidP="00AD16C8" w:rsidRDefault="008F7522" w14:paraId="1785E7B8" w14:textId="03D51A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90" w:type="dxa"/>
            <w:shd w:val="clear" w:color="auto" w:fill="auto"/>
            <w:tcMar/>
          </w:tcPr>
          <w:p w:rsidRPr="00EC797D" w:rsidR="00AD16C8" w:rsidP="00AD16C8" w:rsidRDefault="008F7522" w14:paraId="071740FC" w14:textId="7C2AE2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[1,255]</w:t>
            </w:r>
          </w:p>
        </w:tc>
        <w:tc>
          <w:tcPr>
            <w:tcW w:w="2089" w:type="dxa"/>
            <w:shd w:val="clear" w:color="auto" w:fill="auto"/>
            <w:tcMar/>
          </w:tcPr>
          <w:p w:rsidRPr="00EC797D" w:rsidR="00AD16C8" w:rsidP="00AD16C8" w:rsidRDefault="008F7522" w14:paraId="2224AD6F" w14:textId="3BCB8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FE27BF">
              <w:rPr>
                <w:sz w:val="20"/>
                <w:szCs w:val="20"/>
              </w:rPr>
              <w:t>El horario ya no esta disponible”</w:t>
            </w:r>
          </w:p>
        </w:tc>
      </w:tr>
      <w:tr w:rsidRPr="00EC797D" w:rsidR="008F7522" w:rsidTr="6E8290A3" w14:paraId="15313B52" w14:textId="77777777">
        <w:trPr>
          <w:trHeight w:val="202"/>
        </w:trPr>
        <w:tc>
          <w:tcPr>
            <w:tcW w:w="9628" w:type="dxa"/>
            <w:gridSpan w:val="5"/>
            <w:shd w:val="clear" w:color="auto" w:fill="auto"/>
            <w:tcMar/>
          </w:tcPr>
          <w:p w:rsidR="008F7522" w:rsidP="00AD16C8" w:rsidRDefault="008F7522" w14:paraId="447D15BC" w14:textId="77777777">
            <w:pPr>
              <w:rPr>
                <w:sz w:val="20"/>
                <w:szCs w:val="20"/>
              </w:rPr>
            </w:pPr>
            <w:r w:rsidRPr="6E8290A3" w:rsidR="008F7522">
              <w:rPr>
                <w:sz w:val="20"/>
                <w:szCs w:val="20"/>
              </w:rPr>
              <w:t>Observaciones</w:t>
            </w:r>
          </w:p>
          <w:p w:rsidR="008F7522" w:rsidP="6E8290A3" w:rsidRDefault="008F7522" w14:paraId="5FC45FAB" w14:textId="1691851D">
            <w:pPr>
              <w:pStyle w:val="Prrafodelista"/>
              <w:numPr>
                <w:ilvl w:val="0"/>
                <w:numId w:val="29"/>
              </w:numPr>
              <w:rPr>
                <w:sz w:val="16"/>
                <w:szCs w:val="16"/>
              </w:rPr>
            </w:pPr>
            <w:r w:rsidRPr="6E8290A3" w:rsidR="1494C4AB">
              <w:rPr>
                <w:sz w:val="16"/>
                <w:szCs w:val="16"/>
              </w:rPr>
              <w:t>En el JSON de solicitud “</w:t>
            </w:r>
            <w:r w:rsidRPr="6E8290A3" w:rsidR="1494C4AB">
              <w:rPr>
                <w:sz w:val="16"/>
                <w:szCs w:val="16"/>
              </w:rPr>
              <w:t>solicitudDisponibilidad</w:t>
            </w:r>
            <w:r w:rsidRPr="6E8290A3" w:rsidR="1494C4AB">
              <w:rPr>
                <w:sz w:val="16"/>
                <w:szCs w:val="16"/>
              </w:rPr>
              <w:t xml:space="preserve">”, se </w:t>
            </w:r>
            <w:r w:rsidRPr="6E8290A3" w:rsidR="4B57C3E8">
              <w:rPr>
                <w:sz w:val="16"/>
                <w:szCs w:val="16"/>
              </w:rPr>
              <w:t>enviarán</w:t>
            </w:r>
            <w:r w:rsidRPr="6E8290A3" w:rsidR="1494C4AB">
              <w:rPr>
                <w:sz w:val="16"/>
                <w:szCs w:val="16"/>
              </w:rPr>
              <w:t xml:space="preserve"> los siguientes campos.</w:t>
            </w:r>
          </w:p>
          <w:p w:rsidR="008F7522" w:rsidP="6E8290A3" w:rsidRDefault="008F7522" w14:paraId="3098822C" w14:textId="45525578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5AAAE083">
              <w:rPr>
                <w:sz w:val="16"/>
                <w:szCs w:val="16"/>
              </w:rPr>
              <w:t>Id_sucursal</w:t>
            </w:r>
          </w:p>
          <w:p w:rsidR="008F7522" w:rsidP="6E8290A3" w:rsidRDefault="008F7522" w14:paraId="2B4A0EEA" w14:textId="1C96A349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5AAAE083">
              <w:rPr>
                <w:sz w:val="16"/>
                <w:szCs w:val="16"/>
              </w:rPr>
              <w:t>FechaSeleccionada</w:t>
            </w:r>
          </w:p>
          <w:p w:rsidR="008F7522" w:rsidP="6E8290A3" w:rsidRDefault="008F7522" w14:paraId="7C48645F" w14:textId="20CD4E8B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4BE66155">
              <w:rPr>
                <w:sz w:val="16"/>
                <w:szCs w:val="16"/>
              </w:rPr>
              <w:t>HorariosDisponibles</w:t>
            </w:r>
          </w:p>
          <w:p w:rsidR="008F7522" w:rsidP="6E8290A3" w:rsidRDefault="008F7522" w14:paraId="36BD3F46" w14:textId="7832DD90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4BE66155">
              <w:rPr>
                <w:sz w:val="16"/>
                <w:szCs w:val="16"/>
              </w:rPr>
              <w:t>CantidadComensales</w:t>
            </w:r>
          </w:p>
        </w:tc>
      </w:tr>
    </w:tbl>
    <w:p w:rsidR="6E8290A3" w:rsidRDefault="6E8290A3" w14:paraId="3C049998" w14:textId="0CDAE977"/>
    <w:p w:rsidR="00116E8B" w:rsidP="00604FE1" w:rsidRDefault="00116E8B" w14:paraId="480CBC94" w14:textId="68B04D5C">
      <w:pPr>
        <w:rPr>
          <w:sz w:val="20"/>
          <w:szCs w:val="20"/>
        </w:rPr>
      </w:pPr>
    </w:p>
    <w:p w:rsidR="00FE27BF" w:rsidP="00604FE1" w:rsidRDefault="00FE27BF" w14:paraId="4E94A0AE" w14:textId="36E52062">
      <w:pPr>
        <w:rPr>
          <w:sz w:val="20"/>
          <w:szCs w:val="20"/>
        </w:rPr>
      </w:pPr>
    </w:p>
    <w:p w:rsidR="00FE27BF" w:rsidP="00604FE1" w:rsidRDefault="00FE27BF" w14:paraId="0F181C08" w14:textId="2AF81CE0">
      <w:pPr>
        <w:rPr>
          <w:sz w:val="20"/>
          <w:szCs w:val="20"/>
        </w:rPr>
      </w:pPr>
    </w:p>
    <w:p w:rsidR="00FE27BF" w:rsidP="00604FE1" w:rsidRDefault="00FE27BF" w14:paraId="0B78792C" w14:textId="27CD3E84">
      <w:pPr>
        <w:rPr>
          <w:sz w:val="20"/>
          <w:szCs w:val="20"/>
        </w:rPr>
      </w:pPr>
    </w:p>
    <w:p w:rsidR="00FE27BF" w:rsidP="00604FE1" w:rsidRDefault="00FE27BF" w14:paraId="07E403E8" w14:textId="5176865D">
      <w:pPr>
        <w:rPr>
          <w:sz w:val="20"/>
          <w:szCs w:val="20"/>
        </w:rPr>
      </w:pPr>
    </w:p>
    <w:p w:rsidR="00FE27BF" w:rsidP="00604FE1" w:rsidRDefault="00FE27BF" w14:paraId="4B0D88A2" w14:textId="613F8970">
      <w:pPr>
        <w:rPr>
          <w:sz w:val="20"/>
          <w:szCs w:val="20"/>
        </w:rPr>
      </w:pPr>
    </w:p>
    <w:p w:rsidR="00FE27BF" w:rsidP="00604FE1" w:rsidRDefault="00FE27BF" w14:paraId="5D887EAE" w14:textId="5870AFC0">
      <w:pPr>
        <w:rPr>
          <w:sz w:val="20"/>
          <w:szCs w:val="20"/>
        </w:rPr>
      </w:pPr>
    </w:p>
    <w:p w:rsidRPr="00EC797D" w:rsidR="00FE27BF" w:rsidP="00FE27BF" w:rsidRDefault="00FE27BF" w14:paraId="5E1A87E4" w14:textId="77777777">
      <w:pPr>
        <w:rPr>
          <w:sz w:val="20"/>
          <w:szCs w:val="20"/>
        </w:rPr>
      </w:pPr>
    </w:p>
    <w:p w:rsidRPr="00EC797D" w:rsidR="00FE27BF" w:rsidP="00FE27BF" w:rsidRDefault="00FE27BF" w14:paraId="3ADC1A02" w14:textId="38BC5FB5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2</w:t>
      </w:r>
    </w:p>
    <w:p w:rsidRPr="00EC797D" w:rsidR="00FE27BF" w:rsidP="00FE27BF" w:rsidRDefault="00FE27BF" w14:paraId="28DE92F3" w14:textId="77777777">
      <w:pPr>
        <w:rPr>
          <w:sz w:val="20"/>
          <w:szCs w:val="20"/>
        </w:rPr>
      </w:pPr>
    </w:p>
    <w:p w:rsidRPr="00EC797D" w:rsidR="00FE27BF" w:rsidP="00FE27BF" w:rsidRDefault="00FE27BF" w14:paraId="7DB82E0B" w14:textId="45FA123F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Crea la reserva dentro del sistema del restaurante</w:t>
      </w:r>
    </w:p>
    <w:p w:rsidRPr="00EC797D" w:rsidR="00FE27BF" w:rsidP="00FE27BF" w:rsidRDefault="00FE27BF" w14:paraId="1DCB5DED" w14:textId="77777777">
      <w:pPr>
        <w:rPr>
          <w:sz w:val="20"/>
          <w:szCs w:val="20"/>
        </w:rPr>
      </w:pPr>
    </w:p>
    <w:p w:rsidRPr="00EC797D" w:rsidR="00FE27BF" w:rsidP="00FE27BF" w:rsidRDefault="00FE27BF" w14:paraId="1DDEFF61" w14:textId="77777777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Restaurante</w:t>
      </w:r>
    </w:p>
    <w:p w:rsidRPr="00EC797D" w:rsidR="00FE27BF" w:rsidP="00FE27BF" w:rsidRDefault="00FE27BF" w14:paraId="0EF7DB26" w14:textId="77777777">
      <w:pPr>
        <w:rPr>
          <w:sz w:val="20"/>
          <w:szCs w:val="20"/>
        </w:rPr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411"/>
        <w:gridCol w:w="1777"/>
        <w:gridCol w:w="1651"/>
        <w:gridCol w:w="1700"/>
        <w:gridCol w:w="2089"/>
      </w:tblGrid>
      <w:tr w:rsidRPr="00EC797D" w:rsidR="00FE27BF" w:rsidTr="6E8290A3" w14:paraId="4C5F133A" w14:textId="77777777">
        <w:tc>
          <w:tcPr>
            <w:tcW w:w="9854" w:type="dxa"/>
            <w:gridSpan w:val="5"/>
            <w:shd w:val="clear" w:color="auto" w:fill="B4C6E7" w:themeFill="accent1" w:themeFillTint="66"/>
            <w:tcMar/>
          </w:tcPr>
          <w:p w:rsidRPr="00EC797D" w:rsidR="00FE27BF" w:rsidP="00ED7458" w:rsidRDefault="00FE27BF" w14:paraId="559EE90A" w14:textId="20854F59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Solicitar reserva en restaurante</w:t>
            </w:r>
          </w:p>
        </w:tc>
      </w:tr>
      <w:tr w:rsidRPr="00EC797D" w:rsidR="00FE27BF" w:rsidTr="6E8290A3" w14:paraId="79C14297" w14:textId="77777777">
        <w:tc>
          <w:tcPr>
            <w:tcW w:w="9854" w:type="dxa"/>
            <w:gridSpan w:val="5"/>
            <w:shd w:val="clear" w:color="auto" w:fill="auto"/>
            <w:tcMar/>
          </w:tcPr>
          <w:p w:rsidRPr="00EC797D" w:rsidR="00FE27BF" w:rsidP="00ED7458" w:rsidRDefault="00FE27BF" w14:paraId="767175CD" w14:textId="45F0406E">
            <w:pPr>
              <w:rPr>
                <w:sz w:val="20"/>
                <w:szCs w:val="20"/>
              </w:rPr>
            </w:pPr>
            <w:r w:rsidRPr="6E8290A3" w:rsidR="00FE27BF">
              <w:rPr>
                <w:sz w:val="20"/>
                <w:szCs w:val="20"/>
              </w:rPr>
              <w:t>Descripción:</w:t>
            </w:r>
            <w:r w:rsidRPr="6E8290A3" w:rsidR="00FE27BF">
              <w:rPr>
                <w:sz w:val="20"/>
                <w:szCs w:val="20"/>
              </w:rPr>
              <w:t xml:space="preserve"> </w:t>
            </w:r>
            <w:r w:rsidRPr="6E8290A3" w:rsidR="00FE27BF">
              <w:rPr>
                <w:sz w:val="20"/>
                <w:szCs w:val="20"/>
              </w:rPr>
              <w:t>Permite crear la reserva en el restaurante</w:t>
            </w:r>
          </w:p>
        </w:tc>
      </w:tr>
      <w:tr w:rsidRPr="00EC797D" w:rsidR="00FE27BF" w:rsidTr="6E8290A3" w14:paraId="41F38783" w14:textId="77777777">
        <w:tc>
          <w:tcPr>
            <w:tcW w:w="9854" w:type="dxa"/>
            <w:gridSpan w:val="5"/>
            <w:shd w:val="clear" w:color="auto" w:fill="D9E2F3" w:themeFill="accent1" w:themeFillTint="33"/>
            <w:tcMar/>
          </w:tcPr>
          <w:p w:rsidRPr="00EC797D" w:rsidR="00FE27BF" w:rsidP="00ED7458" w:rsidRDefault="00FE27BF" w14:paraId="06248449" w14:textId="77777777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Pr="00EC797D" w:rsidR="00FE27BF" w:rsidTr="6E8290A3" w14:paraId="6DC1EE2A" w14:textId="77777777">
        <w:trPr>
          <w:trHeight w:val="203"/>
        </w:trPr>
        <w:tc>
          <w:tcPr>
            <w:tcW w:w="2440" w:type="dxa"/>
            <w:shd w:val="clear" w:color="auto" w:fill="auto"/>
            <w:tcMar/>
            <w:vAlign w:val="center"/>
          </w:tcPr>
          <w:p w:rsidRPr="00EC797D" w:rsidR="00FE27BF" w:rsidP="00ED7458" w:rsidRDefault="00FE27BF" w14:paraId="36A27FC3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26" w:type="dxa"/>
            <w:shd w:val="clear" w:color="auto" w:fill="auto"/>
            <w:tcMar/>
            <w:vAlign w:val="center"/>
          </w:tcPr>
          <w:p w:rsidRPr="00EC797D" w:rsidR="00FE27BF" w:rsidP="00ED7458" w:rsidRDefault="00FE27BF" w14:paraId="130C2725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731" w:type="dxa"/>
            <w:shd w:val="clear" w:color="auto" w:fill="auto"/>
            <w:tcMar/>
            <w:vAlign w:val="center"/>
          </w:tcPr>
          <w:p w:rsidRPr="00EC797D" w:rsidR="00FE27BF" w:rsidP="00ED7458" w:rsidRDefault="00FE27BF" w14:paraId="54467EF9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768" w:type="dxa"/>
            <w:shd w:val="clear" w:color="auto" w:fill="auto"/>
            <w:tcMar/>
            <w:vAlign w:val="center"/>
          </w:tcPr>
          <w:p w:rsidRPr="00EC797D" w:rsidR="00FE27BF" w:rsidP="00ED7458" w:rsidRDefault="00FE27BF" w14:paraId="2F81E9B4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089" w:type="dxa"/>
            <w:shd w:val="clear" w:color="auto" w:fill="auto"/>
            <w:tcMar/>
            <w:vAlign w:val="center"/>
          </w:tcPr>
          <w:p w:rsidRPr="00EC797D" w:rsidR="00FE27BF" w:rsidP="00ED7458" w:rsidRDefault="00FE27BF" w14:paraId="25EF70AA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Pr="00EC797D" w:rsidR="00FE27BF" w:rsidTr="6E8290A3" w14:paraId="5000118D" w14:textId="77777777">
        <w:trPr>
          <w:trHeight w:val="202"/>
        </w:trPr>
        <w:tc>
          <w:tcPr>
            <w:tcW w:w="2440" w:type="dxa"/>
            <w:shd w:val="clear" w:color="auto" w:fill="auto"/>
            <w:tcMar/>
          </w:tcPr>
          <w:p w:rsidRPr="00EC797D" w:rsidR="00FE27BF" w:rsidP="00ED7458" w:rsidRDefault="00FE27BF" w14:paraId="43DABB3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826" w:type="dxa"/>
            <w:shd w:val="clear" w:color="auto" w:fill="auto"/>
            <w:tcMar/>
          </w:tcPr>
          <w:p w:rsidRPr="00EC797D" w:rsidR="00FE27BF" w:rsidP="00ED7458" w:rsidRDefault="00FE27BF" w14:paraId="394E084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731" w:type="dxa"/>
            <w:shd w:val="clear" w:color="auto" w:fill="auto"/>
            <w:tcMar/>
          </w:tcPr>
          <w:p w:rsidRPr="00EC797D" w:rsidR="00FE27BF" w:rsidP="00ED7458" w:rsidRDefault="00FE27BF" w14:paraId="01A03B9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768" w:type="dxa"/>
            <w:shd w:val="clear" w:color="auto" w:fill="auto"/>
            <w:tcMar/>
          </w:tcPr>
          <w:p w:rsidRPr="00EC797D" w:rsidR="00FE27BF" w:rsidP="00ED7458" w:rsidRDefault="00FE27BF" w14:paraId="7B1B32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089" w:type="dxa"/>
            <w:shd w:val="clear" w:color="auto" w:fill="auto"/>
            <w:tcMar/>
          </w:tcPr>
          <w:p w:rsidRPr="00EC797D" w:rsidR="00FE27BF" w:rsidP="00ED7458" w:rsidRDefault="00FE27BF" w14:paraId="5D5CE66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Asdasdasdsadasd</w:t>
            </w:r>
          </w:p>
        </w:tc>
      </w:tr>
      <w:tr w:rsidRPr="00EC797D" w:rsidR="00FE27BF" w:rsidTr="6E8290A3" w14:paraId="191DFA7C" w14:textId="77777777">
        <w:trPr>
          <w:trHeight w:val="202"/>
        </w:trPr>
        <w:tc>
          <w:tcPr>
            <w:tcW w:w="2440" w:type="dxa"/>
            <w:shd w:val="clear" w:color="auto" w:fill="auto"/>
            <w:tcMar/>
          </w:tcPr>
          <w:p w:rsidRPr="00EC797D" w:rsidR="00FE27BF" w:rsidP="00ED7458" w:rsidRDefault="00FE27BF" w14:paraId="2DAE2C09" w14:textId="308C52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</w:t>
            </w:r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1826" w:type="dxa"/>
            <w:shd w:val="clear" w:color="auto" w:fill="auto"/>
            <w:tcMar/>
          </w:tcPr>
          <w:p w:rsidRPr="00EC797D" w:rsidR="00FE27BF" w:rsidP="00ED7458" w:rsidRDefault="00FE27BF" w14:paraId="0DDC18A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731" w:type="dxa"/>
            <w:shd w:val="clear" w:color="auto" w:fill="auto"/>
            <w:tcMar/>
          </w:tcPr>
          <w:p w:rsidRPr="00EC797D" w:rsidR="00FE27BF" w:rsidP="00ED7458" w:rsidRDefault="00FE27BF" w14:paraId="4FA9BDA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1768" w:type="dxa"/>
            <w:shd w:val="clear" w:color="auto" w:fill="auto"/>
            <w:tcMar/>
          </w:tcPr>
          <w:p w:rsidRPr="00EC797D" w:rsidR="00FE27BF" w:rsidP="00ED7458" w:rsidRDefault="00FE27BF" w14:paraId="3DDD1EA9" w14:textId="77777777">
            <w:pPr>
              <w:rPr>
                <w:sz w:val="20"/>
                <w:szCs w:val="20"/>
              </w:rPr>
            </w:pPr>
          </w:p>
        </w:tc>
        <w:tc>
          <w:tcPr>
            <w:tcW w:w="2089" w:type="dxa"/>
            <w:shd w:val="clear" w:color="auto" w:fill="auto"/>
            <w:tcMar/>
          </w:tcPr>
          <w:p w:rsidRPr="00EC797D" w:rsidR="00FE27BF" w:rsidP="00ED7458" w:rsidRDefault="00FE27BF" w14:paraId="403A56BA" w14:textId="0E0A16B1">
            <w:pPr>
              <w:rPr>
                <w:sz w:val="20"/>
                <w:szCs w:val="20"/>
              </w:rPr>
            </w:pPr>
            <w:r w:rsidRPr="6E8290A3" w:rsidR="1744FEA4">
              <w:rPr>
                <w:sz w:val="20"/>
                <w:szCs w:val="20"/>
              </w:rPr>
              <w:t>Ver Observaciones</w:t>
            </w:r>
          </w:p>
        </w:tc>
      </w:tr>
      <w:tr w:rsidRPr="00EC797D" w:rsidR="00FE27BF" w:rsidTr="6E8290A3" w14:paraId="7BA248D4" w14:textId="77777777">
        <w:tc>
          <w:tcPr>
            <w:tcW w:w="9854" w:type="dxa"/>
            <w:gridSpan w:val="5"/>
            <w:shd w:val="clear" w:color="auto" w:fill="D9E2F3" w:themeFill="accent1" w:themeFillTint="33"/>
            <w:tcMar/>
          </w:tcPr>
          <w:p w:rsidRPr="00EC797D" w:rsidR="00FE27BF" w:rsidP="00ED7458" w:rsidRDefault="00FE27BF" w14:paraId="2E1F2384" w14:textId="77777777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Pr="00EC797D" w:rsidR="00FE27BF" w:rsidTr="6E8290A3" w14:paraId="2AA69A8B" w14:textId="77777777">
        <w:trPr>
          <w:trHeight w:val="203"/>
        </w:trPr>
        <w:tc>
          <w:tcPr>
            <w:tcW w:w="2440" w:type="dxa"/>
            <w:shd w:val="clear" w:color="auto" w:fill="auto"/>
            <w:tcMar/>
            <w:vAlign w:val="center"/>
          </w:tcPr>
          <w:p w:rsidRPr="00EC797D" w:rsidR="00FE27BF" w:rsidP="00ED7458" w:rsidRDefault="00FE27BF" w14:paraId="1BD0F0F8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26" w:type="dxa"/>
            <w:shd w:val="clear" w:color="auto" w:fill="auto"/>
            <w:tcMar/>
            <w:vAlign w:val="center"/>
          </w:tcPr>
          <w:p w:rsidRPr="00EC797D" w:rsidR="00FE27BF" w:rsidP="00ED7458" w:rsidRDefault="00FE27BF" w14:paraId="39B908A0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731" w:type="dxa"/>
            <w:shd w:val="clear" w:color="auto" w:fill="auto"/>
            <w:tcMar/>
            <w:vAlign w:val="center"/>
          </w:tcPr>
          <w:p w:rsidRPr="00EC797D" w:rsidR="00FE27BF" w:rsidP="00ED7458" w:rsidRDefault="00FE27BF" w14:paraId="0A8CB440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768" w:type="dxa"/>
            <w:shd w:val="clear" w:color="auto" w:fill="auto"/>
            <w:tcMar/>
            <w:vAlign w:val="center"/>
          </w:tcPr>
          <w:p w:rsidRPr="00EC797D" w:rsidR="00FE27BF" w:rsidP="00ED7458" w:rsidRDefault="00FE27BF" w14:paraId="52EBB1B9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089" w:type="dxa"/>
            <w:shd w:val="clear" w:color="auto" w:fill="auto"/>
            <w:tcMar/>
            <w:vAlign w:val="center"/>
          </w:tcPr>
          <w:p w:rsidRPr="00EC797D" w:rsidR="00FE27BF" w:rsidP="00ED7458" w:rsidRDefault="00FE27BF" w14:paraId="370DE212" w14:textId="77777777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Pr="00EC797D" w:rsidR="00FE27BF" w:rsidTr="6E8290A3" w14:paraId="02DE9665" w14:textId="77777777">
        <w:trPr>
          <w:trHeight w:val="202"/>
        </w:trPr>
        <w:tc>
          <w:tcPr>
            <w:tcW w:w="2440" w:type="dxa"/>
            <w:shd w:val="clear" w:color="auto" w:fill="auto"/>
            <w:tcMar/>
          </w:tcPr>
          <w:p w:rsidRPr="00EC797D" w:rsidR="00FE27BF" w:rsidP="00ED7458" w:rsidRDefault="00FE27BF" w14:paraId="54837D5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Cod_respuesta</w:t>
            </w:r>
          </w:p>
        </w:tc>
        <w:tc>
          <w:tcPr>
            <w:tcW w:w="1826" w:type="dxa"/>
            <w:shd w:val="clear" w:color="auto" w:fill="auto"/>
            <w:tcMar/>
          </w:tcPr>
          <w:p w:rsidRPr="00EC797D" w:rsidR="00FE27BF" w:rsidP="00ED7458" w:rsidRDefault="00FE27BF" w14:paraId="536C714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731" w:type="dxa"/>
            <w:shd w:val="clear" w:color="auto" w:fill="auto"/>
            <w:tcMar/>
          </w:tcPr>
          <w:p w:rsidRPr="00EC797D" w:rsidR="00FE27BF" w:rsidP="00ED7458" w:rsidRDefault="00FE27BF" w14:paraId="0243C37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768" w:type="dxa"/>
            <w:shd w:val="clear" w:color="auto" w:fill="auto"/>
            <w:tcMar/>
          </w:tcPr>
          <w:p w:rsidRPr="00EC797D" w:rsidR="00FE27BF" w:rsidP="00ED7458" w:rsidRDefault="00FE27BF" w14:paraId="7CAE3E96" w14:textId="77777777">
            <w:pPr>
              <w:rPr>
                <w:sz w:val="20"/>
                <w:szCs w:val="20"/>
              </w:rPr>
            </w:pPr>
          </w:p>
        </w:tc>
        <w:tc>
          <w:tcPr>
            <w:tcW w:w="2089" w:type="dxa"/>
            <w:shd w:val="clear" w:color="auto" w:fill="auto"/>
            <w:tcMar/>
          </w:tcPr>
          <w:p w:rsidRPr="00EC797D" w:rsidR="00FE27BF" w:rsidP="00ED7458" w:rsidRDefault="00FE27BF" w14:paraId="43A3ED9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</w:tr>
      <w:tr w:rsidRPr="00EC797D" w:rsidR="00FE27BF" w:rsidTr="6E8290A3" w14:paraId="22794884" w14:textId="77777777">
        <w:trPr>
          <w:trHeight w:val="202"/>
        </w:trPr>
        <w:tc>
          <w:tcPr>
            <w:tcW w:w="2440" w:type="dxa"/>
            <w:shd w:val="clear" w:color="auto" w:fill="auto"/>
            <w:tcMar/>
          </w:tcPr>
          <w:p w:rsidRPr="00EC797D" w:rsidR="00FE27BF" w:rsidP="00ED7458" w:rsidRDefault="00FE27BF" w14:paraId="303C60A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Mensaje_respuesta</w:t>
            </w:r>
          </w:p>
        </w:tc>
        <w:tc>
          <w:tcPr>
            <w:tcW w:w="1826" w:type="dxa"/>
            <w:shd w:val="clear" w:color="auto" w:fill="auto"/>
            <w:tcMar/>
          </w:tcPr>
          <w:p w:rsidRPr="00EC797D" w:rsidR="00FE27BF" w:rsidP="00ED7458" w:rsidRDefault="00FE27BF" w14:paraId="1755D1B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731" w:type="dxa"/>
            <w:shd w:val="clear" w:color="auto" w:fill="auto"/>
            <w:tcMar/>
          </w:tcPr>
          <w:p w:rsidRPr="00EC797D" w:rsidR="00FE27BF" w:rsidP="00ED7458" w:rsidRDefault="00FE27BF" w14:paraId="525A8C6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768" w:type="dxa"/>
            <w:shd w:val="clear" w:color="auto" w:fill="auto"/>
            <w:tcMar/>
          </w:tcPr>
          <w:p w:rsidRPr="00EC797D" w:rsidR="00FE27BF" w:rsidP="00ED7458" w:rsidRDefault="00FE27BF" w14:paraId="76C8429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[1,255]</w:t>
            </w:r>
          </w:p>
        </w:tc>
        <w:tc>
          <w:tcPr>
            <w:tcW w:w="2089" w:type="dxa"/>
            <w:shd w:val="clear" w:color="auto" w:fill="auto"/>
            <w:tcMar/>
          </w:tcPr>
          <w:p w:rsidRPr="00EC797D" w:rsidR="00FE27BF" w:rsidP="00ED7458" w:rsidRDefault="00FE27BF" w14:paraId="7BAFCDDB" w14:textId="4526F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La reserva fue realizada correctamente</w:t>
            </w:r>
            <w:r>
              <w:rPr>
                <w:sz w:val="20"/>
                <w:szCs w:val="20"/>
              </w:rPr>
              <w:t>”</w:t>
            </w:r>
          </w:p>
        </w:tc>
      </w:tr>
      <w:tr w:rsidR="6E8290A3" w:rsidTr="6E8290A3" w14:paraId="4131364A">
        <w:trPr>
          <w:trHeight w:val="300"/>
        </w:trPr>
        <w:tc>
          <w:tcPr>
            <w:tcW w:w="2411" w:type="dxa"/>
            <w:shd w:val="clear" w:color="auto" w:fill="auto"/>
            <w:tcMar/>
          </w:tcPr>
          <w:p w:rsidR="3B580416" w:rsidP="6E8290A3" w:rsidRDefault="3B580416" w14:paraId="1F8873C6" w14:textId="3CE69FF7">
            <w:pPr>
              <w:pStyle w:val="Normal"/>
              <w:rPr>
                <w:sz w:val="20"/>
                <w:szCs w:val="20"/>
              </w:rPr>
            </w:pPr>
            <w:r w:rsidRPr="6E8290A3" w:rsidR="3B580416">
              <w:rPr>
                <w:sz w:val="20"/>
                <w:szCs w:val="20"/>
              </w:rPr>
              <w:t>codigoUnico</w:t>
            </w:r>
          </w:p>
        </w:tc>
        <w:tc>
          <w:tcPr>
            <w:tcW w:w="1777" w:type="dxa"/>
            <w:shd w:val="clear" w:color="auto" w:fill="auto"/>
            <w:tcMar/>
          </w:tcPr>
          <w:p w:rsidR="3B580416" w:rsidP="6E8290A3" w:rsidRDefault="3B580416" w14:paraId="22E8AC0C" w14:textId="53777722">
            <w:pPr>
              <w:pStyle w:val="Normal"/>
              <w:rPr>
                <w:sz w:val="20"/>
                <w:szCs w:val="20"/>
              </w:rPr>
            </w:pPr>
            <w:r w:rsidRPr="6E8290A3" w:rsidR="3B580416">
              <w:rPr>
                <w:sz w:val="20"/>
                <w:szCs w:val="20"/>
              </w:rPr>
              <w:t>Mandatorio</w:t>
            </w:r>
          </w:p>
        </w:tc>
        <w:tc>
          <w:tcPr>
            <w:tcW w:w="1651" w:type="dxa"/>
            <w:shd w:val="clear" w:color="auto" w:fill="auto"/>
            <w:tcMar/>
          </w:tcPr>
          <w:p w:rsidR="3B580416" w:rsidP="6E8290A3" w:rsidRDefault="3B580416" w14:paraId="108AEC21" w14:textId="5A500180">
            <w:pPr>
              <w:pStyle w:val="Normal"/>
              <w:rPr>
                <w:sz w:val="20"/>
                <w:szCs w:val="20"/>
              </w:rPr>
            </w:pPr>
            <w:r w:rsidRPr="6E8290A3" w:rsidR="3B580416">
              <w:rPr>
                <w:sz w:val="20"/>
                <w:szCs w:val="20"/>
              </w:rPr>
              <w:t>integer</w:t>
            </w:r>
          </w:p>
        </w:tc>
        <w:tc>
          <w:tcPr>
            <w:tcW w:w="1700" w:type="dxa"/>
            <w:shd w:val="clear" w:color="auto" w:fill="auto"/>
            <w:tcMar/>
          </w:tcPr>
          <w:p w:rsidR="6E8290A3" w:rsidP="6E8290A3" w:rsidRDefault="6E8290A3" w14:paraId="3CB79F40" w14:textId="6DBEB372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2089" w:type="dxa"/>
            <w:shd w:val="clear" w:color="auto" w:fill="auto"/>
            <w:tcMar/>
          </w:tcPr>
          <w:p w:rsidR="3B580416" w:rsidP="6E8290A3" w:rsidRDefault="3B580416" w14:paraId="25F7C1F4" w14:textId="3767FC03">
            <w:pPr>
              <w:pStyle w:val="Normal"/>
              <w:rPr>
                <w:sz w:val="20"/>
                <w:szCs w:val="20"/>
              </w:rPr>
            </w:pPr>
            <w:r w:rsidRPr="6E8290A3" w:rsidR="3B580416">
              <w:rPr>
                <w:sz w:val="20"/>
                <w:szCs w:val="20"/>
              </w:rPr>
              <w:t>21341</w:t>
            </w:r>
          </w:p>
        </w:tc>
      </w:tr>
      <w:tr w:rsidRPr="00EC797D" w:rsidR="00FE27BF" w:rsidTr="6E8290A3" w14:paraId="13020D38" w14:textId="77777777">
        <w:trPr>
          <w:trHeight w:val="202"/>
        </w:trPr>
        <w:tc>
          <w:tcPr>
            <w:tcW w:w="9854" w:type="dxa"/>
            <w:gridSpan w:val="5"/>
            <w:shd w:val="clear" w:color="auto" w:fill="auto"/>
            <w:tcMar/>
          </w:tcPr>
          <w:p w:rsidR="00FE27BF" w:rsidP="6E8290A3" w:rsidRDefault="00FE27BF" w14:paraId="06EEDE1D" w14:textId="77777777">
            <w:pPr>
              <w:rPr>
                <w:sz w:val="20"/>
                <w:szCs w:val="20"/>
              </w:rPr>
            </w:pPr>
            <w:r w:rsidRPr="6E8290A3" w:rsidR="2EB0876A">
              <w:rPr>
                <w:sz w:val="20"/>
                <w:szCs w:val="20"/>
              </w:rPr>
              <w:t>Observaciones</w:t>
            </w:r>
          </w:p>
          <w:p w:rsidR="00FE27BF" w:rsidP="6E8290A3" w:rsidRDefault="00FE27BF" w14:paraId="548EBF76" w14:textId="5F1537BB">
            <w:pPr>
              <w:pStyle w:val="Prrafodelista"/>
              <w:numPr>
                <w:ilvl w:val="0"/>
                <w:numId w:val="29"/>
              </w:numPr>
              <w:rPr>
                <w:sz w:val="16"/>
                <w:szCs w:val="16"/>
              </w:rPr>
            </w:pPr>
            <w:r w:rsidRPr="6E8290A3" w:rsidR="2EB0876A">
              <w:rPr>
                <w:sz w:val="16"/>
                <w:szCs w:val="16"/>
              </w:rPr>
              <w:t>En el JSON de solicitud “</w:t>
            </w:r>
            <w:r w:rsidRPr="6E8290A3" w:rsidR="2EB0876A">
              <w:rPr>
                <w:sz w:val="16"/>
                <w:szCs w:val="16"/>
              </w:rPr>
              <w:t>solicitudReserva</w:t>
            </w:r>
            <w:r w:rsidRPr="6E8290A3" w:rsidR="2EB0876A">
              <w:rPr>
                <w:sz w:val="16"/>
                <w:szCs w:val="16"/>
              </w:rPr>
              <w:t>”, se enviarán los siguientes campos.</w:t>
            </w:r>
          </w:p>
          <w:p w:rsidR="00FE27BF" w:rsidP="6E8290A3" w:rsidRDefault="00FE27BF" w14:paraId="39060A7F" w14:textId="45525578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2EB0876A">
              <w:rPr>
                <w:sz w:val="16"/>
                <w:szCs w:val="16"/>
              </w:rPr>
              <w:t>Id_sucursal</w:t>
            </w:r>
          </w:p>
          <w:p w:rsidR="00FE27BF" w:rsidP="6E8290A3" w:rsidRDefault="00FE27BF" w14:paraId="1D3C3603" w14:textId="1C96A349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2EB0876A">
              <w:rPr>
                <w:sz w:val="16"/>
                <w:szCs w:val="16"/>
              </w:rPr>
              <w:t>FechaSeleccionada</w:t>
            </w:r>
          </w:p>
          <w:p w:rsidR="00FE27BF" w:rsidP="6E8290A3" w:rsidRDefault="00FE27BF" w14:paraId="6D091F8A" w14:textId="72BC8FC9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2EB0876A">
              <w:rPr>
                <w:sz w:val="16"/>
                <w:szCs w:val="16"/>
              </w:rPr>
              <w:t>Horario</w:t>
            </w:r>
            <w:r w:rsidRPr="6E8290A3" w:rsidR="06A3857A">
              <w:rPr>
                <w:sz w:val="16"/>
                <w:szCs w:val="16"/>
              </w:rPr>
              <w:t>Seleccionado</w:t>
            </w:r>
          </w:p>
          <w:p w:rsidR="00FE27BF" w:rsidP="6E8290A3" w:rsidRDefault="00FE27BF" w14:paraId="7783734E" w14:textId="7832DD90">
            <w:pPr>
              <w:pStyle w:val="Prrafodelista"/>
              <w:numPr>
                <w:ilvl w:val="1"/>
                <w:numId w:val="29"/>
              </w:numPr>
              <w:rPr>
                <w:sz w:val="16"/>
                <w:szCs w:val="16"/>
              </w:rPr>
            </w:pPr>
            <w:r w:rsidRPr="6E8290A3" w:rsidR="2EB0876A">
              <w:rPr>
                <w:sz w:val="16"/>
                <w:szCs w:val="16"/>
              </w:rPr>
              <w:t>CantidadComensales</w:t>
            </w:r>
          </w:p>
          <w:p w:rsidR="00FE27BF" w:rsidP="00ED7458" w:rsidRDefault="00FE27BF" w14:paraId="1D81AE22" w14:textId="0047C637">
            <w:pPr>
              <w:rPr>
                <w:sz w:val="20"/>
                <w:szCs w:val="20"/>
              </w:rPr>
            </w:pPr>
          </w:p>
        </w:tc>
      </w:tr>
    </w:tbl>
    <w:p w:rsidRPr="00EC797D" w:rsidR="00FE27BF" w:rsidP="00604FE1" w:rsidRDefault="00FE27BF" w14:paraId="76135115" w14:textId="77777777">
      <w:pPr>
        <w:rPr>
          <w:sz w:val="20"/>
          <w:szCs w:val="20"/>
        </w:rPr>
      </w:pPr>
    </w:p>
    <w:sectPr w:rsidRPr="00EC797D" w:rsidR="00FE27BF">
      <w:headerReference w:type="default" r:id="rId8"/>
      <w:footerReference w:type="even" r:id="rId9"/>
      <w:footerReference w:type="default" r:id="rId10"/>
      <w:pgSz w:w="11907" w:h="16840" w:orient="portrait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23D0" w:rsidRDefault="001D23D0" w14:paraId="16C723F9" w14:textId="77777777">
      <w:r>
        <w:separator/>
      </w:r>
    </w:p>
  </w:endnote>
  <w:endnote w:type="continuationSeparator" w:id="0">
    <w:p w:rsidR="001D23D0" w:rsidRDefault="001D23D0" w14:paraId="6F7798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0052" w:rsidRDefault="006D0052" w14:paraId="62128CEB" w14:textId="77777777">
    <w:pPr>
      <w:pStyle w:val="Piedepgina"/>
      <w:framePr w:wrap="around" w:hAnchor="margin" w:vAnchor="text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D0052" w:rsidRDefault="006D0052" w14:paraId="7CB4FB5E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0052" w:rsidRDefault="006D0052" w14:paraId="4649D7AF" w14:textId="77777777">
    <w:pPr>
      <w:pStyle w:val="Piedepgina"/>
      <w:framePr w:wrap="around" w:hAnchor="margin" w:vAnchor="text" w:xAlign="center" w:y="1"/>
      <w:rPr>
        <w:rStyle w:val="Nmerodepgina"/>
        <w:lang w:val="en-US"/>
      </w:rPr>
    </w:pPr>
    <w:r>
      <w:rPr>
        <w:rStyle w:val="Nmerodepgina"/>
      </w:rP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4FE1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9790" w:type="dxa"/>
      <w:tblBorders>
        <w:top w:val="single" w:color="auto" w:sz="4" w:space="0"/>
        <w:insideH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043AC716" w14:textId="77777777">
      <w:tc>
        <w:tcPr>
          <w:tcW w:w="3490" w:type="dxa"/>
        </w:tcPr>
        <w:p w:rsidR="006D0052" w:rsidRDefault="000E4C55" w14:paraId="19E423DA" w14:textId="77777777">
          <w:pPr>
            <w:pStyle w:val="Piedepgina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s-AR"/>
            </w:rPr>
            <w:instrText xml:space="preserve"> TIME \@ "dd/MM/yyyy hh:mm am/pm" </w:instrText>
          </w:r>
          <w:r>
            <w:rPr>
              <w:lang w:val="en-US"/>
            </w:rPr>
            <w:fldChar w:fldCharType="separate"/>
          </w:r>
          <w:r w:rsidR="00835CD0">
            <w:rPr>
              <w:noProof/>
              <w:lang w:val="es-AR"/>
            </w:rPr>
            <w:t>27/08/2025 11:06 a. m.</w:t>
          </w:r>
          <w:r>
            <w:rPr>
              <w:lang w:val="en-US"/>
            </w:rPr>
            <w:fldChar w:fldCharType="end"/>
          </w:r>
        </w:p>
      </w:tc>
      <w:tc>
        <w:tcPr>
          <w:tcW w:w="2700" w:type="dxa"/>
        </w:tcPr>
        <w:p w:rsidR="006D0052" w:rsidRDefault="006D0052" w14:paraId="60401C6A" w14:textId="77777777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:rsidR="006D0052" w:rsidRDefault="006D0052" w14:paraId="168EED85" w14:textId="7777777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23D0" w:rsidRDefault="001D23D0" w14:paraId="1490C39E" w14:textId="77777777">
      <w:r>
        <w:separator/>
      </w:r>
    </w:p>
  </w:footnote>
  <w:footnote w:type="continuationSeparator" w:id="0">
    <w:p w:rsidR="001D23D0" w:rsidRDefault="001D23D0" w14:paraId="5F70A79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9790" w:type="dxa"/>
      <w:tblBorders>
        <w:bottom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77"/>
      <w:gridCol w:w="2173"/>
    </w:tblGrid>
    <w:tr w:rsidR="006D0052" w:rsidTr="00354E61" w14:paraId="21828B8E" w14:textId="77777777">
      <w:trPr>
        <w:cantSplit/>
        <w:trHeight w:val="400"/>
      </w:trPr>
      <w:tc>
        <w:tcPr>
          <w:tcW w:w="1150" w:type="dxa"/>
          <w:vMerge w:val="restart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  <w:vAlign w:val="center"/>
        </w:tcPr>
        <w:p w:rsidR="006D0052" w:rsidP="00354E61" w:rsidRDefault="00FE27BF" w14:paraId="131D9B57" w14:textId="0D9E8344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6375DAD1" wp14:editId="5FF3234F">
                <wp:extent cx="1143000" cy="866775"/>
                <wp:effectExtent l="0" t="0" r="0" b="0"/>
                <wp:docPr id="1" name="Imagen 1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6D0052" w:rsidRDefault="006D0052" w14:paraId="71DD1A64" w14:textId="77777777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EC797D">
            <w:rPr>
              <w:smallCaps/>
            </w:rPr>
            <w:t>2014</w:t>
          </w:r>
        </w:p>
        <w:p w:rsidR="006D0052" w:rsidRDefault="006D0052" w14:paraId="4A4A5A99" w14:textId="77777777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4E238F46" w14:textId="77777777">
      <w:trPr>
        <w:cantSplit/>
        <w:trHeight w:val="696"/>
      </w:trPr>
      <w:tc>
        <w:tcPr>
          <w:tcW w:w="1150" w:type="dxa"/>
          <w:vMerge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6D0052" w:rsidRDefault="006D0052" w14:paraId="2830969C" w14:textId="77777777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6D0052" w:rsidRDefault="006D0052" w14:paraId="6B0EB835" w14:textId="77777777">
          <w:pPr>
            <w:rPr>
              <w:smallCaps/>
            </w:rPr>
          </w:pPr>
        </w:p>
        <w:p w:rsidR="006D0052" w:rsidRDefault="006D0052" w14:paraId="2EBDCBC8" w14:textId="77777777">
          <w:pPr>
            <w:rPr>
              <w:smallCaps/>
            </w:rPr>
          </w:pPr>
        </w:p>
        <w:p w:rsidR="006D0052" w:rsidRDefault="00604FE1" w14:paraId="423F7B51" w14:textId="77777777">
          <w:pPr>
            <w:rPr>
              <w:smallCaps/>
            </w:rPr>
          </w:pPr>
          <w:r>
            <w:rPr>
              <w:smallCaps/>
            </w:rPr>
            <w:t>Procesos y Servicios</w:t>
          </w:r>
        </w:p>
        <w:p w:rsidR="006D0052" w:rsidRDefault="006D0052" w14:paraId="186AAD17" w14:textId="77777777">
          <w:pPr>
            <w:rPr>
              <w:smallCaps/>
            </w:rPr>
          </w:pPr>
        </w:p>
        <w:p w:rsidR="006D0052" w:rsidRDefault="006D0052" w14:paraId="4F7F1CF4" w14:textId="77777777">
          <w:pPr>
            <w:rPr>
              <w:smallCaps/>
            </w:rPr>
          </w:pPr>
        </w:p>
      </w:tc>
      <w:tc>
        <w:tcPr>
          <w:tcW w:w="234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116E8B" w:rsidP="00116E8B" w:rsidRDefault="00116E8B" w14:paraId="5A868F0F" w14:textId="77777777">
          <w:pPr>
            <w:rPr>
              <w:smallCaps/>
            </w:rPr>
          </w:pPr>
          <w:r>
            <w:rPr>
              <w:smallCaps/>
            </w:rPr>
            <w:t>Versión: 1.</w:t>
          </w:r>
          <w:r w:rsidR="00951DF2">
            <w:rPr>
              <w:smallCaps/>
            </w:rPr>
            <w:t>7</w:t>
          </w:r>
        </w:p>
        <w:p w:rsidR="006D0052" w:rsidP="00116E8B" w:rsidRDefault="00116E8B" w14:paraId="772B2B28" w14:textId="77777777">
          <w:pPr>
            <w:rPr>
              <w:smallCaps/>
            </w:rPr>
          </w:pPr>
          <w:r>
            <w:rPr>
              <w:smallCaps/>
            </w:rPr>
            <w:t>Vigencia: 13-10-2010</w:t>
          </w:r>
        </w:p>
      </w:tc>
    </w:tr>
  </w:tbl>
  <w:p w:rsidR="006D0052" w:rsidRDefault="006D0052" w14:paraId="453C401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8">
    <w:nsid w:val="6d1dc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3C6169"/>
    <w:multiLevelType w:val="hybridMultilevel"/>
    <w:tmpl w:val="7B5E4AE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7F179A"/>
    <w:multiLevelType w:val="hybridMultilevel"/>
    <w:tmpl w:val="1FB2320C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4136DD"/>
    <w:multiLevelType w:val="hybridMultilevel"/>
    <w:tmpl w:val="FC70F76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E42890"/>
    <w:multiLevelType w:val="hybridMultilevel"/>
    <w:tmpl w:val="F1A4A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D5FE4"/>
    <w:multiLevelType w:val="hybridMultilevel"/>
    <w:tmpl w:val="50D690E6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9B57B7"/>
    <w:multiLevelType w:val="hybridMultilevel"/>
    <w:tmpl w:val="B48872DC"/>
    <w:lvl w:ilvl="0" w:tplc="16C837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 w:cs="Tahoma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DF194D"/>
    <w:multiLevelType w:val="hybridMultilevel"/>
    <w:tmpl w:val="C6067DA8"/>
    <w:lvl w:ilvl="0" w:tplc="A692C4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B2C83"/>
    <w:multiLevelType w:val="hybridMultilevel"/>
    <w:tmpl w:val="4BC4351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476E09"/>
    <w:multiLevelType w:val="hybridMultilevel"/>
    <w:tmpl w:val="2BF4A0A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D66643"/>
    <w:multiLevelType w:val="hybridMultilevel"/>
    <w:tmpl w:val="AA10B30C"/>
    <w:lvl w:ilvl="0" w:tplc="3574138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214E58A4"/>
    <w:multiLevelType w:val="hybridMultilevel"/>
    <w:tmpl w:val="C406ADF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796064"/>
    <w:multiLevelType w:val="hybridMultilevel"/>
    <w:tmpl w:val="E2103E8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373528"/>
    <w:multiLevelType w:val="hybridMultilevel"/>
    <w:tmpl w:val="1C740166"/>
    <w:lvl w:ilvl="0" w:tplc="0A6AF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40DEF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77D0EE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2820B8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72221B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E834D7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EB1EA4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D3C26E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3DA41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7466483"/>
    <w:multiLevelType w:val="hybridMultilevel"/>
    <w:tmpl w:val="4A8C6436"/>
    <w:lvl w:ilvl="0" w:tplc="354E64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14E99"/>
    <w:multiLevelType w:val="hybridMultilevel"/>
    <w:tmpl w:val="04FA6D5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B0755A"/>
    <w:multiLevelType w:val="hybridMultilevel"/>
    <w:tmpl w:val="A886CBB4"/>
    <w:lvl w:ilvl="0" w:tplc="5C848E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C4BF3"/>
    <w:multiLevelType w:val="hybridMultilevel"/>
    <w:tmpl w:val="F858F17A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B181E4F"/>
    <w:multiLevelType w:val="hybridMultilevel"/>
    <w:tmpl w:val="E410C59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92450"/>
    <w:multiLevelType w:val="hybridMultilevel"/>
    <w:tmpl w:val="4E5C8F54"/>
    <w:lvl w:ilvl="0" w:tplc="1BD05A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062EC"/>
    <w:multiLevelType w:val="hybridMultilevel"/>
    <w:tmpl w:val="C26EAC4E"/>
    <w:lvl w:ilvl="0" w:tplc="07547A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87B02"/>
    <w:multiLevelType w:val="hybridMultilevel"/>
    <w:tmpl w:val="4E1269E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8C65EA"/>
    <w:multiLevelType w:val="hybridMultilevel"/>
    <w:tmpl w:val="E730D578"/>
    <w:lvl w:ilvl="0" w:tplc="086800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D7736E"/>
    <w:multiLevelType w:val="hybridMultilevel"/>
    <w:tmpl w:val="864A3112"/>
    <w:lvl w:ilvl="0" w:tplc="F670C0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D05955"/>
    <w:multiLevelType w:val="hybridMultilevel"/>
    <w:tmpl w:val="D9A29D6A"/>
    <w:lvl w:ilvl="0" w:tplc="29806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F631E"/>
    <w:multiLevelType w:val="hybridMultilevel"/>
    <w:tmpl w:val="8CE6DF10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5C7B8E"/>
    <w:multiLevelType w:val="hybridMultilevel"/>
    <w:tmpl w:val="1FCA02D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92E31B0"/>
    <w:multiLevelType w:val="hybridMultilevel"/>
    <w:tmpl w:val="2FBCCA5C"/>
    <w:lvl w:ilvl="0" w:tplc="CD6A19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85ADA"/>
    <w:multiLevelType w:val="hybridMultilevel"/>
    <w:tmpl w:val="BFDABD2E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29">
    <w:abstractNumId w:val="28"/>
  </w:num>
  <w:num w:numId="1">
    <w:abstractNumId w:val="9"/>
  </w:num>
  <w:num w:numId="2">
    <w:abstractNumId w:val="14"/>
  </w:num>
  <w:num w:numId="3">
    <w:abstractNumId w:val="4"/>
  </w:num>
  <w:num w:numId="4">
    <w:abstractNumId w:val="5"/>
  </w:num>
  <w:num w:numId="5">
    <w:abstractNumId w:val="20"/>
  </w:num>
  <w:num w:numId="6">
    <w:abstractNumId w:val="11"/>
  </w:num>
  <w:num w:numId="7">
    <w:abstractNumId w:val="7"/>
  </w:num>
  <w:num w:numId="8">
    <w:abstractNumId w:val="12"/>
  </w:num>
  <w:num w:numId="9">
    <w:abstractNumId w:val="10"/>
  </w:num>
  <w:num w:numId="10">
    <w:abstractNumId w:val="17"/>
  </w:num>
  <w:num w:numId="11">
    <w:abstractNumId w:val="1"/>
  </w:num>
  <w:num w:numId="12">
    <w:abstractNumId w:val="8"/>
  </w:num>
  <w:num w:numId="13">
    <w:abstractNumId w:val="24"/>
  </w:num>
  <w:num w:numId="14">
    <w:abstractNumId w:val="0"/>
  </w:num>
  <w:num w:numId="15">
    <w:abstractNumId w:val="25"/>
  </w:num>
  <w:num w:numId="16">
    <w:abstractNumId w:val="16"/>
  </w:num>
  <w:num w:numId="17">
    <w:abstractNumId w:val="13"/>
  </w:num>
  <w:num w:numId="18">
    <w:abstractNumId w:val="23"/>
  </w:num>
  <w:num w:numId="19">
    <w:abstractNumId w:val="22"/>
  </w:num>
  <w:num w:numId="20">
    <w:abstractNumId w:val="26"/>
  </w:num>
  <w:num w:numId="21">
    <w:abstractNumId w:val="15"/>
  </w:num>
  <w:num w:numId="22">
    <w:abstractNumId w:val="6"/>
  </w:num>
  <w:num w:numId="23">
    <w:abstractNumId w:val="18"/>
  </w:num>
  <w:num w:numId="24">
    <w:abstractNumId w:val="3"/>
  </w:num>
  <w:num w:numId="25">
    <w:abstractNumId w:val="2"/>
  </w:num>
  <w:num w:numId="26">
    <w:abstractNumId w:val="27"/>
  </w:num>
  <w:num w:numId="27">
    <w:abstractNumId w:val="21"/>
  </w:num>
  <w:num w:numId="28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49" fill="f" fillcolor="white" stroke="f">
      <v:fill on="f" color="white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D0"/>
    <w:rsid w:val="00004714"/>
    <w:rsid w:val="000050C1"/>
    <w:rsid w:val="00017040"/>
    <w:rsid w:val="00021D44"/>
    <w:rsid w:val="00042AE4"/>
    <w:rsid w:val="000D079E"/>
    <w:rsid w:val="000E0534"/>
    <w:rsid w:val="000E41A0"/>
    <w:rsid w:val="000E4C55"/>
    <w:rsid w:val="000E65E1"/>
    <w:rsid w:val="000F726C"/>
    <w:rsid w:val="00107D51"/>
    <w:rsid w:val="00116E8B"/>
    <w:rsid w:val="001173DA"/>
    <w:rsid w:val="00141856"/>
    <w:rsid w:val="00172C22"/>
    <w:rsid w:val="00196E59"/>
    <w:rsid w:val="001A0188"/>
    <w:rsid w:val="001B7150"/>
    <w:rsid w:val="001D23D0"/>
    <w:rsid w:val="001E1B01"/>
    <w:rsid w:val="001E6C6E"/>
    <w:rsid w:val="00205F0A"/>
    <w:rsid w:val="00210A41"/>
    <w:rsid w:val="0021108B"/>
    <w:rsid w:val="00237753"/>
    <w:rsid w:val="002435AB"/>
    <w:rsid w:val="00271A5C"/>
    <w:rsid w:val="002A5C11"/>
    <w:rsid w:val="002C4158"/>
    <w:rsid w:val="002C722A"/>
    <w:rsid w:val="002D454F"/>
    <w:rsid w:val="002E6CEB"/>
    <w:rsid w:val="002E7713"/>
    <w:rsid w:val="00354864"/>
    <w:rsid w:val="00354E61"/>
    <w:rsid w:val="00363094"/>
    <w:rsid w:val="003C2154"/>
    <w:rsid w:val="003D0E34"/>
    <w:rsid w:val="003E5482"/>
    <w:rsid w:val="004112FA"/>
    <w:rsid w:val="00426D74"/>
    <w:rsid w:val="004352C1"/>
    <w:rsid w:val="00445E70"/>
    <w:rsid w:val="0047599E"/>
    <w:rsid w:val="004811AB"/>
    <w:rsid w:val="00485A59"/>
    <w:rsid w:val="004A6C63"/>
    <w:rsid w:val="004B4332"/>
    <w:rsid w:val="004B54E3"/>
    <w:rsid w:val="004D4D49"/>
    <w:rsid w:val="005334DA"/>
    <w:rsid w:val="00545F41"/>
    <w:rsid w:val="00556F52"/>
    <w:rsid w:val="005A702B"/>
    <w:rsid w:val="005A73E8"/>
    <w:rsid w:val="005B2198"/>
    <w:rsid w:val="005E13CE"/>
    <w:rsid w:val="00604FE1"/>
    <w:rsid w:val="006354E6"/>
    <w:rsid w:val="006622C4"/>
    <w:rsid w:val="006A1D28"/>
    <w:rsid w:val="006A6B36"/>
    <w:rsid w:val="006A763D"/>
    <w:rsid w:val="006B0ADE"/>
    <w:rsid w:val="006C244C"/>
    <w:rsid w:val="006D0052"/>
    <w:rsid w:val="007331A5"/>
    <w:rsid w:val="00747390"/>
    <w:rsid w:val="007507D5"/>
    <w:rsid w:val="0076030A"/>
    <w:rsid w:val="00766995"/>
    <w:rsid w:val="00776FDD"/>
    <w:rsid w:val="00783BB7"/>
    <w:rsid w:val="007A042C"/>
    <w:rsid w:val="00835CD0"/>
    <w:rsid w:val="00842D4C"/>
    <w:rsid w:val="00862213"/>
    <w:rsid w:val="008751E2"/>
    <w:rsid w:val="00883731"/>
    <w:rsid w:val="008A154A"/>
    <w:rsid w:val="008A1E12"/>
    <w:rsid w:val="008B2C88"/>
    <w:rsid w:val="008C32F5"/>
    <w:rsid w:val="008F7522"/>
    <w:rsid w:val="009410E9"/>
    <w:rsid w:val="00951086"/>
    <w:rsid w:val="00951A2C"/>
    <w:rsid w:val="00951DF2"/>
    <w:rsid w:val="009612D0"/>
    <w:rsid w:val="009A6EAD"/>
    <w:rsid w:val="009B4B00"/>
    <w:rsid w:val="009C2932"/>
    <w:rsid w:val="009D53D7"/>
    <w:rsid w:val="009D6896"/>
    <w:rsid w:val="009E2FEF"/>
    <w:rsid w:val="009F6938"/>
    <w:rsid w:val="00A313FC"/>
    <w:rsid w:val="00A81307"/>
    <w:rsid w:val="00A8668C"/>
    <w:rsid w:val="00AA265C"/>
    <w:rsid w:val="00AA31B0"/>
    <w:rsid w:val="00AB49CA"/>
    <w:rsid w:val="00AC3861"/>
    <w:rsid w:val="00AC6670"/>
    <w:rsid w:val="00AD07C8"/>
    <w:rsid w:val="00AD0F9A"/>
    <w:rsid w:val="00AD16C8"/>
    <w:rsid w:val="00B00E6A"/>
    <w:rsid w:val="00B10B4D"/>
    <w:rsid w:val="00B115D1"/>
    <w:rsid w:val="00B664E3"/>
    <w:rsid w:val="00B83F1A"/>
    <w:rsid w:val="00B841A3"/>
    <w:rsid w:val="00B857D5"/>
    <w:rsid w:val="00B866BE"/>
    <w:rsid w:val="00BB11A5"/>
    <w:rsid w:val="00BC3790"/>
    <w:rsid w:val="00BC3805"/>
    <w:rsid w:val="00BD5DA1"/>
    <w:rsid w:val="00BF3383"/>
    <w:rsid w:val="00BF424C"/>
    <w:rsid w:val="00C010F3"/>
    <w:rsid w:val="00C23898"/>
    <w:rsid w:val="00C2624A"/>
    <w:rsid w:val="00C26774"/>
    <w:rsid w:val="00C269DF"/>
    <w:rsid w:val="00C271E3"/>
    <w:rsid w:val="00C51033"/>
    <w:rsid w:val="00C52E3F"/>
    <w:rsid w:val="00C57FD9"/>
    <w:rsid w:val="00C736BF"/>
    <w:rsid w:val="00C8101C"/>
    <w:rsid w:val="00CA66D0"/>
    <w:rsid w:val="00D01562"/>
    <w:rsid w:val="00D24DB8"/>
    <w:rsid w:val="00D52EA2"/>
    <w:rsid w:val="00D53C0E"/>
    <w:rsid w:val="00D67640"/>
    <w:rsid w:val="00D73D1D"/>
    <w:rsid w:val="00D74416"/>
    <w:rsid w:val="00D82CAD"/>
    <w:rsid w:val="00DC6A9D"/>
    <w:rsid w:val="00DD13C3"/>
    <w:rsid w:val="00DF0FA5"/>
    <w:rsid w:val="00DF44B1"/>
    <w:rsid w:val="00E1183D"/>
    <w:rsid w:val="00E43B94"/>
    <w:rsid w:val="00E74B74"/>
    <w:rsid w:val="00E7554A"/>
    <w:rsid w:val="00E87FD5"/>
    <w:rsid w:val="00EA6F65"/>
    <w:rsid w:val="00EC797D"/>
    <w:rsid w:val="00EF7F85"/>
    <w:rsid w:val="00F03B33"/>
    <w:rsid w:val="00F20CC9"/>
    <w:rsid w:val="00F24DC4"/>
    <w:rsid w:val="00F30FD6"/>
    <w:rsid w:val="00F31BDF"/>
    <w:rsid w:val="00F36823"/>
    <w:rsid w:val="00F4431F"/>
    <w:rsid w:val="00F4554E"/>
    <w:rsid w:val="00F55FD2"/>
    <w:rsid w:val="00F563B3"/>
    <w:rsid w:val="00F62DF7"/>
    <w:rsid w:val="00F70F14"/>
    <w:rsid w:val="00F73F81"/>
    <w:rsid w:val="00F863E5"/>
    <w:rsid w:val="00FD21C9"/>
    <w:rsid w:val="00FE27BF"/>
    <w:rsid w:val="00FF783D"/>
    <w:rsid w:val="06A3857A"/>
    <w:rsid w:val="14442623"/>
    <w:rsid w:val="1494C4AB"/>
    <w:rsid w:val="14C5AEDD"/>
    <w:rsid w:val="14CA0716"/>
    <w:rsid w:val="1744FEA4"/>
    <w:rsid w:val="18AF665F"/>
    <w:rsid w:val="19FC3FD9"/>
    <w:rsid w:val="1B8B6BBC"/>
    <w:rsid w:val="1F68F044"/>
    <w:rsid w:val="2245D170"/>
    <w:rsid w:val="252147C8"/>
    <w:rsid w:val="27AD8C62"/>
    <w:rsid w:val="2C6E4AE6"/>
    <w:rsid w:val="2D1849D1"/>
    <w:rsid w:val="2EB0876A"/>
    <w:rsid w:val="33169666"/>
    <w:rsid w:val="33E3D8D8"/>
    <w:rsid w:val="3877B10E"/>
    <w:rsid w:val="3B580416"/>
    <w:rsid w:val="41F23713"/>
    <w:rsid w:val="4B57C3E8"/>
    <w:rsid w:val="4BE66155"/>
    <w:rsid w:val="4D6926BB"/>
    <w:rsid w:val="50B15C5A"/>
    <w:rsid w:val="5327C543"/>
    <w:rsid w:val="5959301C"/>
    <w:rsid w:val="5AAAE083"/>
    <w:rsid w:val="5E0828E3"/>
    <w:rsid w:val="60727E07"/>
    <w:rsid w:val="64430493"/>
    <w:rsid w:val="6585A912"/>
    <w:rsid w:val="6E8290A3"/>
    <w:rsid w:val="700427FD"/>
    <w:rsid w:val="7308AB14"/>
    <w:rsid w:val="76C86E0F"/>
    <w:rsid w:val="7AFDDA6C"/>
    <w:rsid w:val="7FFB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on="f" color="white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4B64D398"/>
  <w15:chartTrackingRefBased/>
  <w15:docId w15:val="{AE46EAE1-ADEF-471C-BBFD-D065AD83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rPr>
      <w:rFonts w:ascii="Courier New" w:hAnsi="Courier New" w:cs="Courier New"/>
      <w:sz w:val="20"/>
      <w:szCs w:val="20"/>
    </w:rPr>
  </w:style>
  <w:style w:type="paragraph" w:styleId="Textoindependiente2">
    <w:name w:val="Body Text 2"/>
    <w:basedOn w:val="Normal"/>
    <w:pPr>
      <w:jc w:val="both"/>
    </w:pPr>
    <w:rPr>
      <w:rFonts w:cs="Courier New"/>
      <w:szCs w:val="20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table" w:styleId="Tablaconcuadrcula">
    <w:name w:val="Table Grid"/>
    <w:basedOn w:val="Tablanormal"/>
    <w:rsid w:val="00426D7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Prrafodelista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os\AppData\Local\Temp\def9f300-bba6-44e0-b961-0f5f8fb8ff9a_M1-3-2-Plantilla-de-analisis-SOA-v1.7.zip.f9a\M1-3-2-Plantilla-de-analisis-SOA-v1.7\Plantilla%20de%20an&#225;lisis%20SOA%20v1.7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E8D20-C1F0-43EA-9472-B273C61AC6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de análisis SOA v1.7.dotx</ap:Template>
  <ap:Application>Microsoft Word for the web</ap:Application>
  <ap:DocSecurity>0</ap:DocSecurity>
  <ap:ScaleCrop>false</ap:ScaleCrop>
  <ap:Company>Universidad Blas Pascal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UNIVERSIDAD BLAS PASCAL</dc:title>
  <dc:subject/>
  <dc:creator>Marcos Faletto</dc:creator>
  <keywords/>
  <dc:description/>
  <lastModifiedBy>Marcos Ignacio Faletto</lastModifiedBy>
  <revision>2</revision>
  <lastPrinted>2008-09-21T18:34:00.0000000Z</lastPrinted>
  <dcterms:created xsi:type="dcterms:W3CDTF">2025-08-27T14:06:00.0000000Z</dcterms:created>
  <dcterms:modified xsi:type="dcterms:W3CDTF">2025-09-05T18:24:05.1470894Z</dcterms:modified>
</coreProperties>
</file>